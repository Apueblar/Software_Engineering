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C93A8" w14:textId="1EBDEAF1" w:rsidR="007C7358" w:rsidRDefault="00652FD0" w:rsidP="00652FD0">
      <w:pPr>
        <w:pStyle w:val="Heading1"/>
      </w:pPr>
      <w:r>
        <w:t xml:space="preserve">Laboratory </w:t>
      </w:r>
      <w:r w:rsidR="00674B1A">
        <w:t>6</w:t>
      </w:r>
      <w:r>
        <w:t>: Installation of Internet Information Services and Configuration of the Default Website</w:t>
      </w:r>
    </w:p>
    <w:p w14:paraId="6A425904" w14:textId="0D7D8A27" w:rsidR="00320378" w:rsidRDefault="00320378" w:rsidP="00320378">
      <w:r>
        <w:t>Version 260408</w:t>
      </w:r>
    </w:p>
    <w:p w14:paraId="0F3FAC93" w14:textId="2479A882" w:rsidR="00652FD0" w:rsidRPr="00435F0F" w:rsidRDefault="00652FD0" w:rsidP="00652FD0">
      <w:pPr>
        <w:pStyle w:val="Heading2"/>
      </w:pPr>
      <w:r>
        <w:t>Legend – colors and fonts used in the instructions</w:t>
      </w:r>
    </w:p>
    <w:p w14:paraId="18CC32AF" w14:textId="77777777" w:rsidR="00652FD0" w:rsidRPr="00401680" w:rsidRDefault="00652FD0" w:rsidP="00652FD0">
      <w:pPr>
        <w:rPr>
          <w:rStyle w:val="UwagaChar"/>
          <w:sz w:val="24"/>
          <w:lang w:val="en-US"/>
        </w:rPr>
      </w:pPr>
      <w:r w:rsidRPr="00401680">
        <w:rPr>
          <w:rStyle w:val="UwagaChar"/>
          <w:sz w:val="24"/>
          <w:lang w:val="en-US"/>
        </w:rPr>
        <w:t>Green color: notes, additional information, must be read</w:t>
      </w:r>
    </w:p>
    <w:p w14:paraId="6CC12EA6" w14:textId="77777777" w:rsidR="00652FD0" w:rsidRPr="00401680" w:rsidRDefault="00652FD0" w:rsidP="00652FD0">
      <w:pPr>
        <w:pStyle w:val="Notuj"/>
        <w:rPr>
          <w:lang w:val="en-US"/>
        </w:rPr>
      </w:pPr>
      <w:r w:rsidRPr="00435F0F">
        <w:rPr>
          <w:lang w:val="en-US"/>
        </w:rPr>
        <w:t xml:space="preserve">Blue color: places to write down and include in the report. </w:t>
      </w:r>
      <w:r w:rsidRPr="00401680">
        <w:rPr>
          <w:lang w:val="en-US"/>
        </w:rPr>
        <w:t>Often requires a screenshot</w:t>
      </w:r>
    </w:p>
    <w:p w14:paraId="4A2796A8" w14:textId="77777777" w:rsidR="00652FD0" w:rsidRPr="00401680" w:rsidRDefault="00652FD0" w:rsidP="00652FD0">
      <w:pPr>
        <w:pStyle w:val="Wyroznione"/>
      </w:pPr>
      <w:r w:rsidRPr="00401680">
        <w:t>Red color: very important information</w:t>
      </w:r>
    </w:p>
    <w:p w14:paraId="6BCB8AB6" w14:textId="77777777" w:rsidR="00652FD0" w:rsidRPr="00401680" w:rsidRDefault="00652FD0" w:rsidP="00652FD0">
      <w:pPr>
        <w:pStyle w:val="Kod"/>
        <w:ind w:left="0"/>
      </w:pPr>
      <w:r w:rsidRPr="00401680">
        <w:t>Monospace font: commands, cod</w:t>
      </w:r>
    </w:p>
    <w:p w14:paraId="3398FD71" w14:textId="77777777" w:rsidR="00652FD0" w:rsidRPr="00652FD0" w:rsidRDefault="00652FD0" w:rsidP="00652FD0"/>
    <w:p w14:paraId="4E79353F" w14:textId="7AA36FF1" w:rsidR="00095EBD" w:rsidRPr="00652FD0" w:rsidRDefault="00652FD0" w:rsidP="00095EBD">
      <w:r w:rsidRPr="00652FD0">
        <w:t>Number of points: 5</w:t>
      </w:r>
    </w:p>
    <w:p w14:paraId="65C94BC7" w14:textId="6E00FEAF" w:rsidR="007C7358" w:rsidRPr="00320378" w:rsidRDefault="00652FD0" w:rsidP="007C7358">
      <w:pPr>
        <w:shd w:val="clear" w:color="auto" w:fill="D9D9D9" w:themeFill="background1" w:themeFillShade="D9"/>
        <w:spacing w:before="240" w:line="240" w:lineRule="auto"/>
        <w:rPr>
          <w:i/>
          <w:sz w:val="24"/>
          <w:szCs w:val="24"/>
        </w:rPr>
      </w:pPr>
      <w:r w:rsidRPr="00320378">
        <w:rPr>
          <w:i/>
          <w:sz w:val="24"/>
          <w:szCs w:val="24"/>
        </w:rPr>
        <w:t>Installation of Internet Information Services</w:t>
      </w:r>
    </w:p>
    <w:p w14:paraId="766CF086" w14:textId="34FBBD60" w:rsidR="007C7358" w:rsidRPr="002F5E85" w:rsidRDefault="007C7358" w:rsidP="007C7358">
      <w:pPr>
        <w:spacing w:before="240" w:line="240" w:lineRule="auto"/>
        <w:rPr>
          <w:b/>
          <w:i/>
          <w:sz w:val="24"/>
          <w:szCs w:val="24"/>
        </w:rPr>
      </w:pPr>
      <w:r w:rsidRPr="002F5E85">
        <w:rPr>
          <w:sz w:val="24"/>
          <w:szCs w:val="24"/>
        </w:rPr>
        <w:t>Host:</w:t>
      </w:r>
      <w:r w:rsidRPr="002F5E85">
        <w:rPr>
          <w:b/>
          <w:i/>
          <w:sz w:val="24"/>
          <w:szCs w:val="24"/>
        </w:rPr>
        <w:t xml:space="preserve"> </w:t>
      </w:r>
      <w:r w:rsidR="006F3E3B" w:rsidRPr="002F5E85">
        <w:rPr>
          <w:b/>
          <w:i/>
          <w:sz w:val="24"/>
          <w:szCs w:val="24"/>
        </w:rPr>
        <w:t>DC1</w:t>
      </w:r>
    </w:p>
    <w:p w14:paraId="4C543FB6" w14:textId="25515F1A" w:rsidR="007C7358" w:rsidRPr="002F5E85" w:rsidRDefault="002F5E85" w:rsidP="007C7358">
      <w:pPr>
        <w:spacing w:before="240" w:line="240" w:lineRule="auto"/>
        <w:rPr>
          <w:rStyle w:val="UwagaChar"/>
          <w:lang w:val="en-US"/>
        </w:rPr>
      </w:pPr>
      <w:r w:rsidRPr="002F5E85">
        <w:rPr>
          <w:sz w:val="24"/>
          <w:szCs w:val="24"/>
        </w:rPr>
        <w:t xml:space="preserve">During this task, Internet Information Services will be installed. </w:t>
      </w:r>
      <w:r w:rsidRPr="00320378">
        <w:rPr>
          <w:sz w:val="24"/>
          <w:szCs w:val="24"/>
        </w:rPr>
        <w:t>The Web Server (IIS) role will be installed.</w:t>
      </w:r>
      <w:r w:rsidR="00FD267F" w:rsidRPr="00320378">
        <w:rPr>
          <w:sz w:val="24"/>
          <w:szCs w:val="24"/>
        </w:rPr>
        <w:br/>
      </w:r>
      <w:r w:rsidRPr="002F5E85">
        <w:rPr>
          <w:rStyle w:val="UwagaChar"/>
          <w:lang w:val="en-US"/>
        </w:rPr>
        <w:t>Note: The following steps and screenshots may differ depending on the Windows Server version.</w:t>
      </w:r>
    </w:p>
    <w:p w14:paraId="571D0CD8" w14:textId="62A7779F" w:rsidR="007C7358" w:rsidRPr="002F5E85" w:rsidRDefault="002F5E85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</w:rPr>
      </w:pPr>
      <w:r w:rsidRPr="002F5E85">
        <w:rPr>
          <w:sz w:val="24"/>
          <w:szCs w:val="24"/>
        </w:rPr>
        <w:t>Launch Server Manager</w:t>
      </w:r>
      <w:r>
        <w:rPr>
          <w:sz w:val="24"/>
          <w:szCs w:val="24"/>
        </w:rPr>
        <w:t>.</w:t>
      </w:r>
    </w:p>
    <w:p w14:paraId="1082B19C" w14:textId="77777777" w:rsidR="007C7358" w:rsidRPr="007C3363" w:rsidRDefault="007C7358" w:rsidP="007C7358">
      <w:pPr>
        <w:spacing w:before="240" w:line="240" w:lineRule="auto"/>
        <w:jc w:val="center"/>
        <w:rPr>
          <w:sz w:val="24"/>
          <w:szCs w:val="24"/>
          <w:lang w:val="pl-PL"/>
        </w:rPr>
      </w:pPr>
      <w:r w:rsidRPr="007C3363">
        <w:rPr>
          <w:noProof/>
          <w:lang w:val="pl-PL"/>
        </w:rPr>
        <w:drawing>
          <wp:inline distT="0" distB="0" distL="0" distR="0" wp14:anchorId="6E4CBE7B" wp14:editId="113463A8">
            <wp:extent cx="4320000" cy="2670412"/>
            <wp:effectExtent l="0" t="0" r="4445" b="0"/>
            <wp:docPr id="827" name="Picture 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670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459CF" w14:textId="63F8398A" w:rsidR="007C7358" w:rsidRPr="00F22D8C" w:rsidRDefault="007C7358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</w:rPr>
      </w:pPr>
      <w:r w:rsidRPr="00F22D8C">
        <w:rPr>
          <w:b/>
          <w:sz w:val="24"/>
          <w:szCs w:val="24"/>
        </w:rPr>
        <w:t>Add Roles and Features</w:t>
      </w:r>
      <w:r w:rsidRPr="00F22D8C">
        <w:rPr>
          <w:sz w:val="24"/>
          <w:szCs w:val="24"/>
        </w:rPr>
        <w:t>.</w:t>
      </w:r>
    </w:p>
    <w:p w14:paraId="53560D26" w14:textId="77777777" w:rsidR="007C7358" w:rsidRPr="007C3363" w:rsidRDefault="007C7358" w:rsidP="007C7358">
      <w:pPr>
        <w:spacing w:before="240" w:line="240" w:lineRule="auto"/>
        <w:jc w:val="center"/>
        <w:rPr>
          <w:sz w:val="24"/>
          <w:szCs w:val="24"/>
          <w:lang w:val="pl-PL"/>
        </w:rPr>
      </w:pPr>
      <w:r w:rsidRPr="007C3363">
        <w:rPr>
          <w:noProof/>
          <w:sz w:val="24"/>
          <w:szCs w:val="24"/>
          <w:lang w:val="pl-PL"/>
        </w:rPr>
        <w:lastRenderedPageBreak/>
        <w:drawing>
          <wp:inline distT="0" distB="0" distL="0" distR="0" wp14:anchorId="21DFD7F5" wp14:editId="236CA720">
            <wp:extent cx="4320000" cy="2670790"/>
            <wp:effectExtent l="0" t="0" r="4445" b="0"/>
            <wp:docPr id="828" name="Picture 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67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3586E" w14:textId="77777777" w:rsidR="007C7358" w:rsidRPr="007C3363" w:rsidRDefault="007C7358" w:rsidP="007C7358">
      <w:pPr>
        <w:spacing w:before="240" w:line="240" w:lineRule="auto"/>
        <w:jc w:val="center"/>
        <w:rPr>
          <w:sz w:val="24"/>
          <w:szCs w:val="24"/>
          <w:lang w:val="pl-PL"/>
        </w:rPr>
      </w:pPr>
    </w:p>
    <w:p w14:paraId="5DA428EF" w14:textId="1FA0BA58" w:rsidR="007C7358" w:rsidRPr="002F5E85" w:rsidRDefault="007C7358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</w:rPr>
      </w:pPr>
      <w:r w:rsidRPr="002F5E85">
        <w:rPr>
          <w:b/>
          <w:sz w:val="24"/>
          <w:szCs w:val="24"/>
        </w:rPr>
        <w:t>Select installation type</w:t>
      </w:r>
      <w:r w:rsidR="002F5E85">
        <w:rPr>
          <w:sz w:val="24"/>
          <w:szCs w:val="24"/>
        </w:rPr>
        <w:t xml:space="preserve">: </w:t>
      </w:r>
      <w:r w:rsidRPr="002F5E85">
        <w:rPr>
          <w:b/>
          <w:sz w:val="24"/>
          <w:szCs w:val="24"/>
        </w:rPr>
        <w:t>Role-based or feature-based installation</w:t>
      </w:r>
      <w:r w:rsidRPr="002F5E85">
        <w:rPr>
          <w:sz w:val="24"/>
          <w:szCs w:val="24"/>
        </w:rPr>
        <w:t>.</w:t>
      </w:r>
    </w:p>
    <w:p w14:paraId="7DC342C5" w14:textId="77777777" w:rsidR="007C7358" w:rsidRPr="007C3363" w:rsidRDefault="007C7358" w:rsidP="007C7358">
      <w:pPr>
        <w:spacing w:before="240" w:line="240" w:lineRule="auto"/>
        <w:jc w:val="center"/>
        <w:rPr>
          <w:sz w:val="24"/>
          <w:szCs w:val="24"/>
          <w:lang w:val="pl-PL"/>
        </w:rPr>
      </w:pPr>
      <w:r w:rsidRPr="007C3363">
        <w:rPr>
          <w:noProof/>
          <w:sz w:val="24"/>
          <w:szCs w:val="24"/>
          <w:lang w:val="pl-PL"/>
        </w:rPr>
        <w:drawing>
          <wp:inline distT="0" distB="0" distL="0" distR="0" wp14:anchorId="1A54374A" wp14:editId="2BD9E25B">
            <wp:extent cx="3600000" cy="2568896"/>
            <wp:effectExtent l="0" t="0" r="635" b="3175"/>
            <wp:docPr id="829" name="Picture 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68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579A0" w14:textId="7CB9A2D7" w:rsidR="007C7358" w:rsidRPr="00D82A77" w:rsidRDefault="007C7358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</w:rPr>
      </w:pPr>
      <w:r w:rsidRPr="00D82A77">
        <w:rPr>
          <w:b/>
          <w:sz w:val="24"/>
          <w:szCs w:val="24"/>
        </w:rPr>
        <w:t>Select destination server</w:t>
      </w:r>
      <w:r w:rsidR="002F5E85">
        <w:rPr>
          <w:b/>
          <w:sz w:val="24"/>
          <w:szCs w:val="24"/>
        </w:rPr>
        <w:t>:</w:t>
      </w:r>
      <w:r w:rsidRPr="00D82A77">
        <w:rPr>
          <w:sz w:val="24"/>
          <w:szCs w:val="24"/>
        </w:rPr>
        <w:t xml:space="preserve"> </w:t>
      </w:r>
      <w:r w:rsidRPr="00D82A77">
        <w:rPr>
          <w:b/>
          <w:sz w:val="24"/>
          <w:szCs w:val="24"/>
        </w:rPr>
        <w:t>Select a server from the server pool</w:t>
      </w:r>
      <w:r w:rsidR="002F5E85">
        <w:rPr>
          <w:sz w:val="24"/>
          <w:szCs w:val="24"/>
        </w:rPr>
        <w:t xml:space="preserve"> -</w:t>
      </w:r>
      <w:r w:rsidR="006F3E3B">
        <w:rPr>
          <w:b/>
          <w:i/>
          <w:sz w:val="24"/>
          <w:szCs w:val="24"/>
        </w:rPr>
        <w:t>DC1</w:t>
      </w:r>
      <w:r w:rsidRPr="00D82A77">
        <w:rPr>
          <w:sz w:val="24"/>
          <w:szCs w:val="24"/>
        </w:rPr>
        <w:t>.</w:t>
      </w:r>
    </w:p>
    <w:p w14:paraId="6C77C4EA" w14:textId="77777777" w:rsidR="007C7358" w:rsidRPr="007C3363" w:rsidRDefault="007C7358" w:rsidP="007C7358">
      <w:pPr>
        <w:spacing w:before="240" w:line="240" w:lineRule="auto"/>
        <w:jc w:val="center"/>
        <w:rPr>
          <w:sz w:val="24"/>
          <w:szCs w:val="24"/>
          <w:lang w:val="pl-PL"/>
        </w:rPr>
      </w:pPr>
      <w:r w:rsidRPr="007C3363">
        <w:rPr>
          <w:noProof/>
          <w:sz w:val="24"/>
          <w:szCs w:val="24"/>
          <w:lang w:val="pl-PL"/>
        </w:rPr>
        <w:drawing>
          <wp:inline distT="0" distB="0" distL="0" distR="0" wp14:anchorId="60CD9A0B" wp14:editId="4A9B81CB">
            <wp:extent cx="3600000" cy="2578961"/>
            <wp:effectExtent l="0" t="0" r="635" b="0"/>
            <wp:docPr id="830" name="Picture 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78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A4463" w14:textId="77777777" w:rsidR="007C7358" w:rsidRPr="007C3363" w:rsidRDefault="007C7358" w:rsidP="007C7358">
      <w:pPr>
        <w:spacing w:before="240" w:line="240" w:lineRule="auto"/>
        <w:rPr>
          <w:sz w:val="24"/>
          <w:szCs w:val="24"/>
          <w:lang w:val="pl-PL"/>
        </w:rPr>
      </w:pPr>
    </w:p>
    <w:p w14:paraId="72920939" w14:textId="5A74A619" w:rsidR="007C7358" w:rsidRPr="002F5E85" w:rsidRDefault="007C7358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</w:rPr>
      </w:pPr>
      <w:r w:rsidRPr="002F5E85">
        <w:rPr>
          <w:b/>
          <w:sz w:val="24"/>
          <w:szCs w:val="24"/>
        </w:rPr>
        <w:t>Select server roles</w:t>
      </w:r>
      <w:r w:rsidRPr="002F5E85">
        <w:rPr>
          <w:sz w:val="24"/>
          <w:szCs w:val="24"/>
        </w:rPr>
        <w:t xml:space="preserve"> </w:t>
      </w:r>
      <w:r w:rsidR="002F5E85" w:rsidRPr="002F5E85">
        <w:rPr>
          <w:sz w:val="24"/>
          <w:szCs w:val="24"/>
        </w:rPr>
        <w:t xml:space="preserve">-&gt; </w:t>
      </w:r>
      <w:r w:rsidRPr="002F5E85">
        <w:rPr>
          <w:b/>
          <w:sz w:val="24"/>
          <w:szCs w:val="24"/>
        </w:rPr>
        <w:t>Roles</w:t>
      </w:r>
      <w:r w:rsidRPr="002F5E85">
        <w:rPr>
          <w:sz w:val="24"/>
          <w:szCs w:val="24"/>
        </w:rPr>
        <w:t xml:space="preserve"> </w:t>
      </w:r>
      <w:r w:rsidR="002F5E85" w:rsidRPr="002F5E85">
        <w:rPr>
          <w:sz w:val="24"/>
          <w:szCs w:val="24"/>
        </w:rPr>
        <w:t>-&gt;</w:t>
      </w:r>
      <w:r w:rsidRPr="002F5E85">
        <w:rPr>
          <w:b/>
          <w:sz w:val="24"/>
          <w:szCs w:val="24"/>
        </w:rPr>
        <w:t>Web Server (IIS)</w:t>
      </w:r>
      <w:r w:rsidRPr="002F5E85">
        <w:rPr>
          <w:sz w:val="24"/>
          <w:szCs w:val="24"/>
        </w:rPr>
        <w:t>.</w:t>
      </w:r>
    </w:p>
    <w:p w14:paraId="6778C56B" w14:textId="77777777" w:rsidR="007C7358" w:rsidRPr="007C3363" w:rsidRDefault="007C7358" w:rsidP="007C7358">
      <w:pPr>
        <w:spacing w:before="240" w:line="240" w:lineRule="auto"/>
        <w:jc w:val="center"/>
        <w:rPr>
          <w:sz w:val="24"/>
          <w:szCs w:val="24"/>
          <w:lang w:val="pl-PL"/>
        </w:rPr>
      </w:pPr>
      <w:r w:rsidRPr="007C3363">
        <w:rPr>
          <w:noProof/>
          <w:sz w:val="24"/>
          <w:szCs w:val="24"/>
          <w:lang w:val="pl-PL"/>
        </w:rPr>
        <w:lastRenderedPageBreak/>
        <w:drawing>
          <wp:inline distT="0" distB="0" distL="0" distR="0" wp14:anchorId="4ACF34DE" wp14:editId="0A2C069D">
            <wp:extent cx="3600000" cy="2583194"/>
            <wp:effectExtent l="0" t="0" r="635" b="7620"/>
            <wp:docPr id="831" name="Picture 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83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A8180" w14:textId="73547C88" w:rsidR="007C7358" w:rsidRPr="002F5E85" w:rsidRDefault="007C7358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</w:rPr>
      </w:pPr>
      <w:r w:rsidRPr="002F5E85">
        <w:rPr>
          <w:b/>
          <w:sz w:val="24"/>
          <w:szCs w:val="24"/>
        </w:rPr>
        <w:t>Select server roles</w:t>
      </w:r>
      <w:r w:rsidRPr="002F5E85">
        <w:rPr>
          <w:sz w:val="24"/>
          <w:szCs w:val="24"/>
        </w:rPr>
        <w:t xml:space="preserve"> </w:t>
      </w:r>
      <w:r w:rsidR="002F5E85">
        <w:rPr>
          <w:sz w:val="24"/>
          <w:szCs w:val="24"/>
        </w:rPr>
        <w:t xml:space="preserve">- </w:t>
      </w:r>
      <w:r w:rsidR="002F5E85" w:rsidRPr="002F5E85">
        <w:rPr>
          <w:sz w:val="24"/>
          <w:szCs w:val="24"/>
        </w:rPr>
        <w:t>select next</w:t>
      </w:r>
      <w:r w:rsidRPr="002F5E85">
        <w:rPr>
          <w:sz w:val="24"/>
          <w:szCs w:val="24"/>
        </w:rPr>
        <w:t>.</w:t>
      </w:r>
    </w:p>
    <w:p w14:paraId="2286C6FF" w14:textId="77777777" w:rsidR="007C7358" w:rsidRPr="007C3363" w:rsidRDefault="007C7358" w:rsidP="007C7358">
      <w:pPr>
        <w:spacing w:before="240" w:line="240" w:lineRule="auto"/>
        <w:jc w:val="center"/>
        <w:rPr>
          <w:sz w:val="24"/>
          <w:szCs w:val="24"/>
          <w:lang w:val="pl-PL"/>
        </w:rPr>
      </w:pPr>
      <w:r w:rsidRPr="007C3363">
        <w:rPr>
          <w:noProof/>
          <w:lang w:val="pl-PL"/>
        </w:rPr>
        <w:drawing>
          <wp:inline distT="0" distB="0" distL="0" distR="0" wp14:anchorId="56065FF8" wp14:editId="4D9C8A01">
            <wp:extent cx="3600000" cy="2577759"/>
            <wp:effectExtent l="0" t="0" r="635" b="0"/>
            <wp:docPr id="832" name="Picture 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77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6D349" w14:textId="77777777" w:rsidR="007C7358" w:rsidRPr="007C3363" w:rsidRDefault="007C7358" w:rsidP="007C7358">
      <w:pPr>
        <w:pStyle w:val="ListParagraph"/>
        <w:spacing w:before="240" w:line="240" w:lineRule="auto"/>
        <w:ind w:left="426"/>
        <w:contextualSpacing w:val="0"/>
        <w:jc w:val="center"/>
        <w:rPr>
          <w:sz w:val="24"/>
          <w:szCs w:val="24"/>
          <w:lang w:val="pl-PL"/>
        </w:rPr>
      </w:pPr>
    </w:p>
    <w:p w14:paraId="53045170" w14:textId="5A59A8FB" w:rsidR="007C7358" w:rsidRPr="007C3363" w:rsidRDefault="007C7358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  <w:lang w:val="pl-PL"/>
        </w:rPr>
      </w:pPr>
      <w:r w:rsidRPr="007C3363">
        <w:rPr>
          <w:b/>
          <w:sz w:val="24"/>
          <w:szCs w:val="24"/>
          <w:lang w:val="pl-PL"/>
        </w:rPr>
        <w:t xml:space="preserve">Select </w:t>
      </w:r>
      <w:proofErr w:type="spellStart"/>
      <w:r w:rsidRPr="007C3363">
        <w:rPr>
          <w:b/>
          <w:sz w:val="24"/>
          <w:szCs w:val="24"/>
          <w:lang w:val="pl-PL"/>
        </w:rPr>
        <w:t>features</w:t>
      </w:r>
      <w:proofErr w:type="spellEnd"/>
      <w:r w:rsidR="002F5E85" w:rsidRPr="002F5E85">
        <w:rPr>
          <w:bCs/>
          <w:sz w:val="24"/>
          <w:szCs w:val="24"/>
          <w:lang w:val="pl-PL"/>
        </w:rPr>
        <w:t xml:space="preserve"> - </w:t>
      </w:r>
      <w:proofErr w:type="spellStart"/>
      <w:r w:rsidR="002F5E85" w:rsidRPr="002F5E85">
        <w:rPr>
          <w:bCs/>
          <w:sz w:val="24"/>
          <w:szCs w:val="24"/>
          <w:lang w:val="pl-PL"/>
        </w:rPr>
        <w:t>next</w:t>
      </w:r>
      <w:proofErr w:type="spellEnd"/>
      <w:r w:rsidRPr="007C3363">
        <w:rPr>
          <w:sz w:val="24"/>
          <w:szCs w:val="24"/>
          <w:lang w:val="pl-PL"/>
        </w:rPr>
        <w:t>.</w:t>
      </w:r>
    </w:p>
    <w:p w14:paraId="67B51F2F" w14:textId="77777777" w:rsidR="007C7358" w:rsidRPr="007C3363" w:rsidRDefault="007C7358" w:rsidP="007C7358">
      <w:pPr>
        <w:spacing w:before="240" w:line="240" w:lineRule="auto"/>
        <w:jc w:val="center"/>
        <w:rPr>
          <w:sz w:val="24"/>
          <w:szCs w:val="24"/>
          <w:lang w:val="pl-PL"/>
        </w:rPr>
      </w:pPr>
      <w:r w:rsidRPr="007C3363">
        <w:rPr>
          <w:noProof/>
          <w:sz w:val="24"/>
          <w:szCs w:val="24"/>
          <w:lang w:val="pl-PL"/>
        </w:rPr>
        <w:drawing>
          <wp:inline distT="0" distB="0" distL="0" distR="0" wp14:anchorId="09672B33" wp14:editId="55F0E70B">
            <wp:extent cx="3600000" cy="2561641"/>
            <wp:effectExtent l="0" t="0" r="635" b="0"/>
            <wp:docPr id="833" name="Picture 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61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A44B0" w14:textId="6FA18466" w:rsidR="007C7358" w:rsidRPr="002F5E85" w:rsidRDefault="007C7358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</w:rPr>
      </w:pPr>
      <w:r w:rsidRPr="002F5E85">
        <w:rPr>
          <w:b/>
          <w:sz w:val="24"/>
          <w:szCs w:val="24"/>
        </w:rPr>
        <w:t>Web Server Role (IIS)</w:t>
      </w:r>
      <w:r w:rsidR="002F5E85" w:rsidRPr="002F5E85">
        <w:rPr>
          <w:bCs/>
          <w:sz w:val="24"/>
          <w:szCs w:val="24"/>
        </w:rPr>
        <w:t xml:space="preserve"> – select next</w:t>
      </w:r>
      <w:r w:rsidRPr="002F5E85">
        <w:rPr>
          <w:sz w:val="24"/>
          <w:szCs w:val="24"/>
        </w:rPr>
        <w:t>.</w:t>
      </w:r>
    </w:p>
    <w:p w14:paraId="2FA9DC05" w14:textId="77777777" w:rsidR="007C7358" w:rsidRPr="007C3363" w:rsidRDefault="007C7358" w:rsidP="007C7358">
      <w:pPr>
        <w:spacing w:before="240" w:line="240" w:lineRule="auto"/>
        <w:jc w:val="center"/>
        <w:rPr>
          <w:sz w:val="24"/>
          <w:szCs w:val="24"/>
          <w:lang w:val="pl-PL"/>
        </w:rPr>
      </w:pPr>
      <w:r w:rsidRPr="007C3363">
        <w:rPr>
          <w:noProof/>
          <w:sz w:val="24"/>
          <w:szCs w:val="24"/>
          <w:lang w:val="pl-PL"/>
        </w:rPr>
        <w:lastRenderedPageBreak/>
        <w:drawing>
          <wp:inline distT="0" distB="0" distL="0" distR="0" wp14:anchorId="15DC6E96" wp14:editId="448B1EF3">
            <wp:extent cx="3600000" cy="2568897"/>
            <wp:effectExtent l="0" t="0" r="635" b="3175"/>
            <wp:docPr id="834" name="Picture 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68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A7B9E" w14:textId="77777777" w:rsidR="007C7358" w:rsidRPr="007C3363" w:rsidRDefault="007C7358" w:rsidP="007C7358">
      <w:pPr>
        <w:spacing w:before="240" w:line="240" w:lineRule="auto"/>
        <w:jc w:val="center"/>
        <w:rPr>
          <w:sz w:val="24"/>
          <w:szCs w:val="24"/>
          <w:lang w:val="pl-PL"/>
        </w:rPr>
      </w:pPr>
    </w:p>
    <w:p w14:paraId="0ECA0C13" w14:textId="77777777" w:rsidR="007C7358" w:rsidRPr="007C3363" w:rsidRDefault="007C7358" w:rsidP="007C7358">
      <w:pPr>
        <w:spacing w:before="240" w:line="240" w:lineRule="auto"/>
        <w:jc w:val="center"/>
        <w:rPr>
          <w:sz w:val="24"/>
          <w:szCs w:val="24"/>
          <w:lang w:val="pl-PL"/>
        </w:rPr>
      </w:pPr>
    </w:p>
    <w:p w14:paraId="783E00F4" w14:textId="1C804890" w:rsidR="007C7358" w:rsidRPr="002F5E85" w:rsidRDefault="007C7358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</w:rPr>
      </w:pPr>
      <w:r w:rsidRPr="002F5E85">
        <w:rPr>
          <w:b/>
          <w:sz w:val="24"/>
          <w:szCs w:val="24"/>
        </w:rPr>
        <w:t>Select role services page</w:t>
      </w:r>
      <w:r w:rsidR="002F5E85" w:rsidRPr="002F5E85">
        <w:rPr>
          <w:sz w:val="24"/>
          <w:szCs w:val="24"/>
        </w:rPr>
        <w:t>: default roles and next</w:t>
      </w:r>
      <w:r w:rsidRPr="002F5E85">
        <w:rPr>
          <w:sz w:val="24"/>
          <w:szCs w:val="24"/>
        </w:rPr>
        <w:t>.</w:t>
      </w:r>
    </w:p>
    <w:p w14:paraId="7DB7787D" w14:textId="77777777" w:rsidR="007C7358" w:rsidRPr="007C3363" w:rsidRDefault="007C7358" w:rsidP="007C7358">
      <w:pPr>
        <w:pStyle w:val="ListParagraph"/>
        <w:spacing w:before="240" w:line="240" w:lineRule="auto"/>
        <w:ind w:left="426"/>
        <w:contextualSpacing w:val="0"/>
        <w:jc w:val="center"/>
        <w:rPr>
          <w:sz w:val="24"/>
          <w:szCs w:val="24"/>
          <w:lang w:val="pl-PL"/>
        </w:rPr>
      </w:pPr>
      <w:r w:rsidRPr="007C3363">
        <w:rPr>
          <w:noProof/>
          <w:sz w:val="24"/>
          <w:szCs w:val="24"/>
          <w:lang w:val="pl-PL"/>
        </w:rPr>
        <w:drawing>
          <wp:inline distT="0" distB="0" distL="0" distR="0" wp14:anchorId="282F1B6F" wp14:editId="323C2BEB">
            <wp:extent cx="3600000" cy="2570109"/>
            <wp:effectExtent l="0" t="0" r="635" b="1905"/>
            <wp:docPr id="835" name="Picture 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7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64A53" w14:textId="15CA3F4F" w:rsidR="007C7358" w:rsidRPr="002F5E85" w:rsidRDefault="007C7358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bCs/>
          <w:sz w:val="24"/>
          <w:szCs w:val="24"/>
        </w:rPr>
      </w:pPr>
      <w:r w:rsidRPr="006526D8">
        <w:rPr>
          <w:b/>
          <w:sz w:val="24"/>
          <w:szCs w:val="24"/>
        </w:rPr>
        <w:t xml:space="preserve">Confirm </w:t>
      </w:r>
      <w:proofErr w:type="spellStart"/>
      <w:r w:rsidRPr="006526D8">
        <w:rPr>
          <w:b/>
          <w:sz w:val="24"/>
          <w:szCs w:val="24"/>
        </w:rPr>
        <w:t>installatio</w:t>
      </w:r>
      <w:proofErr w:type="spellEnd"/>
      <w:r w:rsidR="002F5E85">
        <w:rPr>
          <w:b/>
          <w:sz w:val="24"/>
          <w:szCs w:val="24"/>
        </w:rPr>
        <w:t xml:space="preserve"> </w:t>
      </w:r>
      <w:r w:rsidR="002F5E85" w:rsidRPr="002F5E85">
        <w:rPr>
          <w:bCs/>
          <w:sz w:val="24"/>
          <w:szCs w:val="24"/>
        </w:rPr>
        <w:t>- select Install</w:t>
      </w:r>
      <w:r w:rsidRPr="002F5E85">
        <w:rPr>
          <w:bCs/>
          <w:sz w:val="24"/>
          <w:szCs w:val="24"/>
        </w:rPr>
        <w:t>.</w:t>
      </w:r>
    </w:p>
    <w:p w14:paraId="5AAE0FD1" w14:textId="77777777" w:rsidR="007C7358" w:rsidRPr="007C3363" w:rsidRDefault="007C7358" w:rsidP="007C7358">
      <w:pPr>
        <w:spacing w:before="240" w:line="240" w:lineRule="auto"/>
        <w:jc w:val="center"/>
        <w:rPr>
          <w:sz w:val="24"/>
          <w:szCs w:val="24"/>
          <w:lang w:val="pl-PL"/>
        </w:rPr>
      </w:pPr>
      <w:r w:rsidRPr="007C3363">
        <w:rPr>
          <w:noProof/>
          <w:sz w:val="24"/>
          <w:szCs w:val="24"/>
          <w:lang w:val="pl-PL"/>
        </w:rPr>
        <w:drawing>
          <wp:inline distT="0" distB="0" distL="0" distR="0" wp14:anchorId="496DB1DC" wp14:editId="104D1672">
            <wp:extent cx="3600000" cy="2578961"/>
            <wp:effectExtent l="0" t="0" r="635" b="0"/>
            <wp:docPr id="836" name="Picture 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78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1B193" w14:textId="77777777" w:rsidR="007C7358" w:rsidRPr="007C3363" w:rsidRDefault="007C7358" w:rsidP="007C7358">
      <w:pPr>
        <w:spacing w:before="240" w:line="240" w:lineRule="auto"/>
        <w:jc w:val="center"/>
        <w:rPr>
          <w:sz w:val="24"/>
          <w:szCs w:val="24"/>
          <w:lang w:val="pl-PL"/>
        </w:rPr>
      </w:pPr>
    </w:p>
    <w:p w14:paraId="4DB5BCA2" w14:textId="6F410ACC" w:rsidR="007C7358" w:rsidRPr="007C3363" w:rsidRDefault="007C7358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  <w:lang w:val="pl-PL"/>
        </w:rPr>
      </w:pPr>
      <w:r w:rsidRPr="007C3363">
        <w:rPr>
          <w:b/>
          <w:sz w:val="24"/>
          <w:szCs w:val="24"/>
          <w:lang w:val="pl-PL"/>
        </w:rPr>
        <w:lastRenderedPageBreak/>
        <w:t>Installation Progress</w:t>
      </w:r>
      <w:r w:rsidRPr="007C3363">
        <w:rPr>
          <w:sz w:val="24"/>
          <w:szCs w:val="24"/>
          <w:lang w:val="pl-PL"/>
        </w:rPr>
        <w:t>.</w:t>
      </w:r>
    </w:p>
    <w:p w14:paraId="501281F8" w14:textId="77777777" w:rsidR="007C7358" w:rsidRPr="007C3363" w:rsidRDefault="007C7358" w:rsidP="007C7358">
      <w:pPr>
        <w:spacing w:before="120" w:line="240" w:lineRule="auto"/>
        <w:jc w:val="center"/>
        <w:rPr>
          <w:sz w:val="24"/>
          <w:szCs w:val="24"/>
          <w:lang w:val="pl-PL"/>
        </w:rPr>
      </w:pPr>
      <w:r w:rsidRPr="007C3363">
        <w:rPr>
          <w:noProof/>
          <w:sz w:val="24"/>
          <w:szCs w:val="24"/>
          <w:lang w:val="pl-PL"/>
        </w:rPr>
        <w:drawing>
          <wp:inline distT="0" distB="0" distL="0" distR="0" wp14:anchorId="7862DEDD" wp14:editId="040CC11F">
            <wp:extent cx="3600000" cy="2574728"/>
            <wp:effectExtent l="0" t="0" r="635" b="0"/>
            <wp:docPr id="837" name="Picture 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74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0EF3E" w14:textId="21BB45F9" w:rsidR="007C7358" w:rsidRPr="00320378" w:rsidRDefault="002F5E85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</w:rPr>
      </w:pPr>
      <w:r w:rsidRPr="00320378">
        <w:rPr>
          <w:sz w:val="24"/>
          <w:szCs w:val="24"/>
        </w:rPr>
        <w:t>After successful installation, close the Add Roles and Features Wizard</w:t>
      </w:r>
    </w:p>
    <w:p w14:paraId="31B709CC" w14:textId="77777777" w:rsidR="007C7358" w:rsidRPr="007C3363" w:rsidRDefault="007C7358" w:rsidP="007C7358">
      <w:pPr>
        <w:spacing w:before="120" w:line="240" w:lineRule="auto"/>
        <w:jc w:val="center"/>
        <w:rPr>
          <w:sz w:val="24"/>
          <w:szCs w:val="24"/>
          <w:lang w:val="pl-PL"/>
        </w:rPr>
      </w:pPr>
      <w:r w:rsidRPr="007C3363">
        <w:rPr>
          <w:noProof/>
          <w:sz w:val="24"/>
          <w:szCs w:val="24"/>
          <w:lang w:val="pl-PL"/>
        </w:rPr>
        <w:drawing>
          <wp:inline distT="0" distB="0" distL="0" distR="0" wp14:anchorId="7859670C" wp14:editId="18D33EAF">
            <wp:extent cx="3240000" cy="2323497"/>
            <wp:effectExtent l="0" t="0" r="0" b="635"/>
            <wp:docPr id="838" name="Picture 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23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F9CB7" w14:textId="0D89C3B3" w:rsidR="007C7358" w:rsidRPr="002F5E85" w:rsidRDefault="002F5E85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</w:rPr>
      </w:pPr>
      <w:r w:rsidRPr="002F5E85">
        <w:rPr>
          <w:sz w:val="24"/>
          <w:szCs w:val="24"/>
        </w:rPr>
        <w:t>Launch Windows PowerShell.</w:t>
      </w:r>
    </w:p>
    <w:p w14:paraId="4A2C0EDE" w14:textId="16EB27D2" w:rsidR="007C7358" w:rsidRPr="007C3363" w:rsidRDefault="002F5E85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  <w:lang w:val="pl-PL"/>
        </w:rPr>
      </w:pPr>
      <w:r w:rsidRPr="002F5E85">
        <w:rPr>
          <w:sz w:val="24"/>
          <w:szCs w:val="24"/>
        </w:rPr>
        <w:t>Verify that IIS is installed and running on the computer</w:t>
      </w:r>
      <w:r w:rsidR="007C7358" w:rsidRPr="002F5E85">
        <w:rPr>
          <w:sz w:val="24"/>
          <w:szCs w:val="24"/>
        </w:rPr>
        <w:t xml:space="preserve">. </w:t>
      </w:r>
      <w:r w:rsidRPr="002F5E85">
        <w:rPr>
          <w:sz w:val="24"/>
          <w:szCs w:val="24"/>
        </w:rPr>
        <w:t>Execute the command:</w:t>
      </w:r>
      <w:r>
        <w:rPr>
          <w:sz w:val="24"/>
          <w:szCs w:val="24"/>
        </w:rPr>
        <w:br/>
      </w:r>
      <w:r w:rsidR="007C7358" w:rsidRPr="002F5E85">
        <w:rPr>
          <w:rStyle w:val="KodChar"/>
        </w:rPr>
        <w:t>Get-Service W3SVC</w:t>
      </w:r>
      <w:r w:rsidR="007C7358" w:rsidRPr="002F5E85">
        <w:rPr>
          <w:sz w:val="24"/>
          <w:szCs w:val="24"/>
        </w:rPr>
        <w:t>.</w:t>
      </w:r>
      <w:r>
        <w:rPr>
          <w:sz w:val="24"/>
          <w:szCs w:val="24"/>
        </w:rPr>
        <w:br/>
      </w:r>
      <w:proofErr w:type="spellStart"/>
      <w:r w:rsidRPr="002F5E85">
        <w:rPr>
          <w:sz w:val="24"/>
          <w:szCs w:val="24"/>
          <w:lang w:val="pl-PL"/>
        </w:rPr>
        <w:t>If</w:t>
      </w:r>
      <w:proofErr w:type="spellEnd"/>
      <w:r w:rsidRPr="002F5E85">
        <w:rPr>
          <w:sz w:val="24"/>
          <w:szCs w:val="24"/>
          <w:lang w:val="pl-PL"/>
        </w:rPr>
        <w:t xml:space="preserve"> </w:t>
      </w:r>
      <w:proofErr w:type="spellStart"/>
      <w:r w:rsidRPr="002F5E85">
        <w:rPr>
          <w:sz w:val="24"/>
          <w:szCs w:val="24"/>
          <w:lang w:val="pl-PL"/>
        </w:rPr>
        <w:t>any</w:t>
      </w:r>
      <w:proofErr w:type="spellEnd"/>
      <w:r w:rsidRPr="002F5E85">
        <w:rPr>
          <w:sz w:val="24"/>
          <w:szCs w:val="24"/>
          <w:lang w:val="pl-PL"/>
        </w:rPr>
        <w:t xml:space="preserve"> </w:t>
      </w:r>
      <w:proofErr w:type="spellStart"/>
      <w:r w:rsidRPr="002F5E85">
        <w:rPr>
          <w:sz w:val="24"/>
          <w:szCs w:val="24"/>
          <w:lang w:val="pl-PL"/>
        </w:rPr>
        <w:t>errors</w:t>
      </w:r>
      <w:proofErr w:type="spellEnd"/>
      <w:r w:rsidRPr="002F5E85">
        <w:rPr>
          <w:sz w:val="24"/>
          <w:szCs w:val="24"/>
          <w:lang w:val="pl-PL"/>
        </w:rPr>
        <w:t xml:space="preserve"> </w:t>
      </w:r>
      <w:proofErr w:type="spellStart"/>
      <w:r w:rsidRPr="002F5E85">
        <w:rPr>
          <w:sz w:val="24"/>
          <w:szCs w:val="24"/>
          <w:lang w:val="pl-PL"/>
        </w:rPr>
        <w:t>appear</w:t>
      </w:r>
      <w:proofErr w:type="spellEnd"/>
      <w:r w:rsidRPr="002F5E85">
        <w:rPr>
          <w:sz w:val="24"/>
          <w:szCs w:val="24"/>
          <w:lang w:val="pl-PL"/>
        </w:rPr>
        <w:t xml:space="preserve">, </w:t>
      </w:r>
      <w:proofErr w:type="spellStart"/>
      <w:r w:rsidRPr="002F5E85">
        <w:rPr>
          <w:sz w:val="24"/>
          <w:szCs w:val="24"/>
          <w:lang w:val="pl-PL"/>
        </w:rPr>
        <w:t>take</w:t>
      </w:r>
      <w:proofErr w:type="spellEnd"/>
      <w:r w:rsidRPr="002F5E85">
        <w:rPr>
          <w:sz w:val="24"/>
          <w:szCs w:val="24"/>
          <w:lang w:val="pl-PL"/>
        </w:rPr>
        <w:t xml:space="preserve"> </w:t>
      </w:r>
      <w:proofErr w:type="spellStart"/>
      <w:r w:rsidRPr="002F5E85">
        <w:rPr>
          <w:sz w:val="24"/>
          <w:szCs w:val="24"/>
          <w:lang w:val="pl-PL"/>
        </w:rPr>
        <w:t>appropriate</w:t>
      </w:r>
      <w:proofErr w:type="spellEnd"/>
      <w:r w:rsidRPr="002F5E85">
        <w:rPr>
          <w:sz w:val="24"/>
          <w:szCs w:val="24"/>
          <w:lang w:val="pl-PL"/>
        </w:rPr>
        <w:t xml:space="preserve"> </w:t>
      </w:r>
      <w:proofErr w:type="spellStart"/>
      <w:r w:rsidRPr="002F5E85">
        <w:rPr>
          <w:sz w:val="24"/>
          <w:szCs w:val="24"/>
          <w:lang w:val="pl-PL"/>
        </w:rPr>
        <w:t>corrective</w:t>
      </w:r>
      <w:proofErr w:type="spellEnd"/>
      <w:r w:rsidRPr="002F5E85">
        <w:rPr>
          <w:sz w:val="24"/>
          <w:szCs w:val="24"/>
          <w:lang w:val="pl-PL"/>
        </w:rPr>
        <w:t xml:space="preserve"> </w:t>
      </w:r>
      <w:proofErr w:type="spellStart"/>
      <w:r w:rsidRPr="002F5E85">
        <w:rPr>
          <w:sz w:val="24"/>
          <w:szCs w:val="24"/>
          <w:lang w:val="pl-PL"/>
        </w:rPr>
        <w:t>actions</w:t>
      </w:r>
      <w:proofErr w:type="spellEnd"/>
      <w:r w:rsidRPr="002F5E85">
        <w:rPr>
          <w:sz w:val="24"/>
          <w:szCs w:val="24"/>
          <w:lang w:val="pl-PL"/>
        </w:rPr>
        <w:t>.</w:t>
      </w:r>
    </w:p>
    <w:p w14:paraId="17433431" w14:textId="77777777" w:rsidR="007C7358" w:rsidRPr="007C3363" w:rsidRDefault="007C7358" w:rsidP="007C7358">
      <w:pPr>
        <w:spacing w:before="240" w:line="240" w:lineRule="auto"/>
        <w:jc w:val="center"/>
        <w:rPr>
          <w:sz w:val="24"/>
          <w:szCs w:val="24"/>
          <w:lang w:val="pl-PL"/>
        </w:rPr>
      </w:pPr>
      <w:r w:rsidRPr="007C3363">
        <w:rPr>
          <w:noProof/>
          <w:sz w:val="24"/>
          <w:szCs w:val="24"/>
          <w:lang w:val="pl-PL"/>
        </w:rPr>
        <w:drawing>
          <wp:inline distT="0" distB="0" distL="0" distR="0" wp14:anchorId="7B1874D8" wp14:editId="7447884A">
            <wp:extent cx="3448800" cy="923864"/>
            <wp:effectExtent l="0" t="0" r="0" b="0"/>
            <wp:docPr id="839" name="Picture 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586" cy="931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5F19A" w14:textId="77777777" w:rsidR="007C7358" w:rsidRPr="007C3363" w:rsidRDefault="007C7358" w:rsidP="007C7358">
      <w:pPr>
        <w:spacing w:before="240" w:line="240" w:lineRule="auto"/>
        <w:jc w:val="center"/>
        <w:rPr>
          <w:sz w:val="24"/>
          <w:szCs w:val="24"/>
          <w:lang w:val="pl-PL"/>
        </w:rPr>
      </w:pPr>
    </w:p>
    <w:p w14:paraId="6C2E6850" w14:textId="2F1E4965" w:rsidR="002F1E05" w:rsidRPr="00FB5FD9" w:rsidRDefault="00095EBD" w:rsidP="00092905">
      <w:pPr>
        <w:pStyle w:val="Notuj"/>
        <w:rPr>
          <w:lang w:val="en-US"/>
        </w:rPr>
      </w:pPr>
      <w:r w:rsidRPr="00FB5FD9">
        <w:rPr>
          <w:lang w:val="en-US"/>
        </w:rPr>
        <w:t xml:space="preserve">+1 </w:t>
      </w:r>
      <w:r w:rsidR="00907369" w:rsidRPr="00FB5FD9">
        <w:rPr>
          <w:lang w:val="en-US"/>
        </w:rPr>
        <w:t>Verify the operation of the web server and open the default page</w:t>
      </w:r>
      <w:r w:rsidR="00FB5FD9">
        <w:rPr>
          <w:lang w:val="en-US"/>
        </w:rPr>
        <w:t xml:space="preserve"> from browser</w:t>
      </w:r>
    </w:p>
    <w:p w14:paraId="5D54A93B" w14:textId="77777777" w:rsidR="007C7358" w:rsidRPr="007C3363" w:rsidRDefault="007C7358" w:rsidP="007C7358">
      <w:pPr>
        <w:spacing w:before="240" w:line="240" w:lineRule="auto"/>
        <w:jc w:val="center"/>
        <w:rPr>
          <w:sz w:val="24"/>
          <w:szCs w:val="24"/>
          <w:lang w:val="pl-PL"/>
        </w:rPr>
      </w:pPr>
      <w:r w:rsidRPr="007C3363">
        <w:rPr>
          <w:noProof/>
          <w:sz w:val="24"/>
          <w:szCs w:val="24"/>
          <w:lang w:val="pl-PL"/>
        </w:rPr>
        <w:lastRenderedPageBreak/>
        <w:drawing>
          <wp:inline distT="0" distB="0" distL="0" distR="0" wp14:anchorId="7744689B" wp14:editId="166DE78A">
            <wp:extent cx="3789924" cy="2520000"/>
            <wp:effectExtent l="0" t="0" r="1270" b="0"/>
            <wp:docPr id="840" name="Picture 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924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D1647" w14:textId="01FDEE47" w:rsidR="007C7358" w:rsidRPr="00EC7CEC" w:rsidRDefault="00EC7CEC" w:rsidP="007C7358">
      <w:pPr>
        <w:shd w:val="clear" w:color="auto" w:fill="D9D9D9" w:themeFill="background1" w:themeFillShade="D9"/>
        <w:spacing w:before="240" w:after="240" w:line="240" w:lineRule="auto"/>
        <w:rPr>
          <w:i/>
          <w:sz w:val="24"/>
          <w:szCs w:val="24"/>
        </w:rPr>
      </w:pPr>
      <w:r w:rsidRPr="00EC7CEC">
        <w:rPr>
          <w:i/>
          <w:sz w:val="24"/>
          <w:szCs w:val="24"/>
        </w:rPr>
        <w:t>Configuration of the Default Website</w:t>
      </w:r>
    </w:p>
    <w:p w14:paraId="6571224C" w14:textId="6BADE58D" w:rsidR="00B70A69" w:rsidRPr="00EC7CEC" w:rsidRDefault="00EC7CEC" w:rsidP="00B70A69">
      <w:pPr>
        <w:pStyle w:val="Uwaga"/>
        <w:rPr>
          <w:lang w:val="en-US"/>
        </w:rPr>
      </w:pPr>
      <w:r w:rsidRPr="00EC7CEC">
        <w:rPr>
          <w:lang w:val="en-US"/>
        </w:rPr>
        <w:t>Note: In the following steps, if the DNS server is not working, use the appropriate IP address.</w:t>
      </w:r>
    </w:p>
    <w:p w14:paraId="097C4D1B" w14:textId="2AB2C466" w:rsidR="007C7358" w:rsidRPr="0019592A" w:rsidRDefault="007C7358" w:rsidP="007C7358">
      <w:pPr>
        <w:spacing w:before="240" w:line="240" w:lineRule="auto"/>
        <w:rPr>
          <w:b/>
          <w:i/>
          <w:sz w:val="24"/>
          <w:szCs w:val="24"/>
        </w:rPr>
      </w:pPr>
      <w:r w:rsidRPr="0019592A">
        <w:rPr>
          <w:sz w:val="24"/>
          <w:szCs w:val="24"/>
        </w:rPr>
        <w:t>Host:</w:t>
      </w:r>
      <w:r w:rsidRPr="0019592A">
        <w:rPr>
          <w:b/>
          <w:i/>
          <w:sz w:val="24"/>
          <w:szCs w:val="24"/>
        </w:rPr>
        <w:t xml:space="preserve"> </w:t>
      </w:r>
      <w:r w:rsidR="006F3E3B" w:rsidRPr="0019592A">
        <w:rPr>
          <w:b/>
          <w:i/>
          <w:sz w:val="24"/>
          <w:szCs w:val="24"/>
        </w:rPr>
        <w:t>DC1</w:t>
      </w:r>
    </w:p>
    <w:p w14:paraId="00A6B7D7" w14:textId="15C84C69" w:rsidR="007C7358" w:rsidRPr="0019592A" w:rsidRDefault="0019592A" w:rsidP="007C7358">
      <w:pPr>
        <w:spacing w:before="120" w:line="240" w:lineRule="auto"/>
        <w:rPr>
          <w:sz w:val="24"/>
          <w:szCs w:val="24"/>
        </w:rPr>
      </w:pPr>
      <w:r w:rsidRPr="0019592A">
        <w:rPr>
          <w:sz w:val="24"/>
          <w:szCs w:val="24"/>
        </w:rPr>
        <w:t>During this task, a new homepage, subpages, and a virtual directory will be added to the default IIS website.</w:t>
      </w:r>
    </w:p>
    <w:p w14:paraId="16E75AF8" w14:textId="4A144AD4" w:rsidR="007C7358" w:rsidRPr="0019592A" w:rsidRDefault="0019592A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</w:rPr>
      </w:pPr>
      <w:r w:rsidRPr="0019592A">
        <w:rPr>
          <w:sz w:val="24"/>
          <w:szCs w:val="24"/>
        </w:rPr>
        <w:t>In the default folder</w:t>
      </w:r>
      <w:r w:rsidR="007C7358" w:rsidRPr="0019592A">
        <w:rPr>
          <w:sz w:val="24"/>
          <w:szCs w:val="24"/>
        </w:rPr>
        <w:t xml:space="preserve"> </w:t>
      </w:r>
      <w:r w:rsidR="007C7358" w:rsidRPr="0019592A">
        <w:rPr>
          <w:b/>
          <w:i/>
          <w:sz w:val="24"/>
          <w:szCs w:val="24"/>
        </w:rPr>
        <w:t>C:\inetpub\wwwroot</w:t>
      </w:r>
      <w:r w:rsidR="007C7358" w:rsidRPr="0019592A">
        <w:rPr>
          <w:sz w:val="24"/>
          <w:szCs w:val="24"/>
        </w:rPr>
        <w:t xml:space="preserve"> </w:t>
      </w:r>
      <w:r w:rsidRPr="0019592A">
        <w:rPr>
          <w:sz w:val="24"/>
          <w:szCs w:val="24"/>
        </w:rPr>
        <w:t>create a new file</w:t>
      </w:r>
      <w:r w:rsidR="007C7358" w:rsidRPr="0019592A">
        <w:rPr>
          <w:sz w:val="24"/>
          <w:szCs w:val="24"/>
        </w:rPr>
        <w:t xml:space="preserve"> </w:t>
      </w:r>
      <w:r w:rsidR="007C7358" w:rsidRPr="0019592A">
        <w:rPr>
          <w:b/>
          <w:i/>
          <w:sz w:val="24"/>
          <w:szCs w:val="24"/>
        </w:rPr>
        <w:t>default.htm</w:t>
      </w:r>
      <w:r w:rsidR="007C7358" w:rsidRPr="0019592A">
        <w:rPr>
          <w:sz w:val="24"/>
          <w:szCs w:val="24"/>
        </w:rPr>
        <w:t>.</w:t>
      </w:r>
    </w:p>
    <w:p w14:paraId="4499A7D9" w14:textId="3B47B3BF" w:rsidR="007C7358" w:rsidRPr="0019592A" w:rsidRDefault="0019592A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</w:rPr>
      </w:pPr>
      <w:r w:rsidRPr="0019592A">
        <w:rPr>
          <w:sz w:val="24"/>
          <w:szCs w:val="24"/>
        </w:rPr>
        <w:t>Open any text editor and add</w:t>
      </w:r>
      <w:r>
        <w:rPr>
          <w:sz w:val="24"/>
          <w:szCs w:val="24"/>
        </w:rPr>
        <w:t xml:space="preserve"> the following code:</w:t>
      </w:r>
    </w:p>
    <w:p w14:paraId="55C9074F" w14:textId="77777777" w:rsidR="007C7358" w:rsidRPr="0019592A" w:rsidRDefault="007C7358" w:rsidP="00122B94">
      <w:pPr>
        <w:pStyle w:val="Kod"/>
      </w:pPr>
    </w:p>
    <w:p w14:paraId="1C2A5132" w14:textId="77777777" w:rsidR="007C7358" w:rsidRPr="00F22D8C" w:rsidRDefault="007C7358" w:rsidP="00122B94">
      <w:pPr>
        <w:pStyle w:val="Kod"/>
        <w:rPr>
          <w:rFonts w:ascii="Courier New" w:hAnsi="Courier New" w:cs="Courier New"/>
          <w:sz w:val="18"/>
          <w:szCs w:val="18"/>
        </w:rPr>
      </w:pPr>
      <w:r w:rsidRPr="00F22D8C">
        <w:rPr>
          <w:rFonts w:ascii="Courier New" w:hAnsi="Courier New" w:cs="Courier New"/>
          <w:sz w:val="18"/>
          <w:szCs w:val="18"/>
        </w:rPr>
        <w:t>&lt;!DOCTYPE html&gt;</w:t>
      </w:r>
    </w:p>
    <w:p w14:paraId="1E79A96F" w14:textId="77777777" w:rsidR="007C7358" w:rsidRPr="00F22D8C" w:rsidRDefault="007C7358" w:rsidP="00122B94">
      <w:pPr>
        <w:pStyle w:val="Kod"/>
        <w:rPr>
          <w:rFonts w:ascii="Courier New" w:hAnsi="Courier New" w:cs="Courier New"/>
          <w:sz w:val="18"/>
          <w:szCs w:val="18"/>
        </w:rPr>
      </w:pPr>
      <w:r w:rsidRPr="00F22D8C">
        <w:rPr>
          <w:rFonts w:ascii="Courier New" w:hAnsi="Courier New" w:cs="Courier New"/>
          <w:sz w:val="18"/>
          <w:szCs w:val="18"/>
        </w:rPr>
        <w:t>&lt;html&gt;</w:t>
      </w:r>
    </w:p>
    <w:p w14:paraId="3C65B8A1" w14:textId="77777777" w:rsidR="007C7358" w:rsidRPr="00F22D8C" w:rsidRDefault="007C7358" w:rsidP="00122B94">
      <w:pPr>
        <w:pStyle w:val="Kod"/>
        <w:rPr>
          <w:rFonts w:ascii="Courier New" w:hAnsi="Courier New" w:cs="Courier New"/>
          <w:sz w:val="18"/>
          <w:szCs w:val="18"/>
        </w:rPr>
      </w:pPr>
      <w:r w:rsidRPr="00F22D8C">
        <w:rPr>
          <w:rFonts w:ascii="Courier New" w:hAnsi="Courier New" w:cs="Courier New"/>
          <w:sz w:val="18"/>
          <w:szCs w:val="18"/>
        </w:rPr>
        <w:t xml:space="preserve"> &lt;head&gt;</w:t>
      </w:r>
    </w:p>
    <w:p w14:paraId="2568BFE6" w14:textId="77777777" w:rsidR="007C7358" w:rsidRPr="00F22D8C" w:rsidRDefault="007C7358" w:rsidP="00122B94">
      <w:pPr>
        <w:pStyle w:val="Kod"/>
        <w:rPr>
          <w:rFonts w:ascii="Courier New" w:hAnsi="Courier New" w:cs="Courier New"/>
          <w:sz w:val="18"/>
          <w:szCs w:val="18"/>
        </w:rPr>
      </w:pPr>
      <w:r w:rsidRPr="00F22D8C">
        <w:rPr>
          <w:rFonts w:ascii="Courier New" w:hAnsi="Courier New" w:cs="Courier New"/>
          <w:sz w:val="18"/>
          <w:szCs w:val="18"/>
        </w:rPr>
        <w:t xml:space="preserve">   &lt;meta charset="UTF-8"&gt;</w:t>
      </w:r>
    </w:p>
    <w:p w14:paraId="3E969201" w14:textId="77777777" w:rsidR="007C7358" w:rsidRPr="00F22D8C" w:rsidRDefault="007C7358" w:rsidP="00122B94">
      <w:pPr>
        <w:pStyle w:val="Kod"/>
        <w:rPr>
          <w:rFonts w:ascii="Courier New" w:hAnsi="Courier New" w:cs="Courier New"/>
          <w:sz w:val="18"/>
          <w:szCs w:val="18"/>
        </w:rPr>
      </w:pPr>
      <w:r w:rsidRPr="00F22D8C">
        <w:rPr>
          <w:rFonts w:ascii="Courier New" w:hAnsi="Courier New" w:cs="Courier New"/>
          <w:sz w:val="18"/>
          <w:szCs w:val="18"/>
        </w:rPr>
        <w:t xml:space="preserve">   &lt;title&gt; Default Web Site &lt;/title&gt;</w:t>
      </w:r>
    </w:p>
    <w:p w14:paraId="316BF3BA" w14:textId="77777777" w:rsidR="007C7358" w:rsidRPr="00F22D8C" w:rsidRDefault="007C7358" w:rsidP="00122B94">
      <w:pPr>
        <w:pStyle w:val="Kod"/>
        <w:rPr>
          <w:rFonts w:ascii="Courier New" w:hAnsi="Courier New" w:cs="Courier New"/>
          <w:sz w:val="18"/>
          <w:szCs w:val="18"/>
        </w:rPr>
      </w:pPr>
      <w:r w:rsidRPr="00F22D8C">
        <w:rPr>
          <w:rFonts w:ascii="Courier New" w:hAnsi="Courier New" w:cs="Courier New"/>
          <w:sz w:val="18"/>
          <w:szCs w:val="18"/>
        </w:rPr>
        <w:t xml:space="preserve"> &lt;/head&gt;</w:t>
      </w:r>
    </w:p>
    <w:p w14:paraId="1571E55D" w14:textId="77777777" w:rsidR="007C7358" w:rsidRPr="00F22D8C" w:rsidRDefault="007C7358" w:rsidP="00122B94">
      <w:pPr>
        <w:pStyle w:val="Kod"/>
        <w:rPr>
          <w:rFonts w:ascii="Courier New" w:hAnsi="Courier New" w:cs="Courier New"/>
          <w:sz w:val="18"/>
          <w:szCs w:val="18"/>
        </w:rPr>
      </w:pPr>
      <w:r w:rsidRPr="00F22D8C">
        <w:rPr>
          <w:rFonts w:ascii="Courier New" w:hAnsi="Courier New" w:cs="Courier New"/>
          <w:sz w:val="18"/>
          <w:szCs w:val="18"/>
        </w:rPr>
        <w:t xml:space="preserve"> &lt;body&gt;</w:t>
      </w:r>
    </w:p>
    <w:p w14:paraId="4D78DC81" w14:textId="59F7353D" w:rsidR="007C7358" w:rsidRPr="00F22D8C" w:rsidRDefault="007C7358" w:rsidP="00122B94">
      <w:pPr>
        <w:pStyle w:val="Kod"/>
        <w:rPr>
          <w:rFonts w:ascii="Courier New" w:hAnsi="Courier New" w:cs="Courier New"/>
          <w:sz w:val="18"/>
          <w:szCs w:val="18"/>
        </w:rPr>
      </w:pPr>
      <w:r w:rsidRPr="00F22D8C">
        <w:rPr>
          <w:rFonts w:ascii="Courier New" w:hAnsi="Courier New" w:cs="Courier New"/>
          <w:sz w:val="18"/>
          <w:szCs w:val="18"/>
        </w:rPr>
        <w:t xml:space="preserve">   &lt;h3&gt;Host: </w:t>
      </w:r>
      <w:r w:rsidR="006F3E3B">
        <w:rPr>
          <w:rFonts w:ascii="Courier New" w:hAnsi="Courier New" w:cs="Courier New"/>
          <w:sz w:val="18"/>
          <w:szCs w:val="18"/>
        </w:rPr>
        <w:t>DC1</w:t>
      </w:r>
      <w:r w:rsidRPr="00F22D8C">
        <w:rPr>
          <w:rFonts w:ascii="Courier New" w:hAnsi="Courier New" w:cs="Courier New"/>
          <w:sz w:val="18"/>
          <w:szCs w:val="18"/>
        </w:rPr>
        <w:t>&lt;/h3&gt;</w:t>
      </w:r>
    </w:p>
    <w:p w14:paraId="30B011C9" w14:textId="77777777" w:rsidR="007C7358" w:rsidRPr="006526D8" w:rsidRDefault="007C7358" w:rsidP="00122B94">
      <w:pPr>
        <w:pStyle w:val="Kod"/>
        <w:rPr>
          <w:rFonts w:ascii="Courier New" w:hAnsi="Courier New" w:cs="Courier New"/>
          <w:sz w:val="18"/>
          <w:szCs w:val="18"/>
        </w:rPr>
      </w:pPr>
      <w:r w:rsidRPr="00F22D8C">
        <w:rPr>
          <w:rFonts w:ascii="Courier New" w:hAnsi="Courier New" w:cs="Courier New"/>
          <w:sz w:val="18"/>
          <w:szCs w:val="18"/>
        </w:rPr>
        <w:t xml:space="preserve">   </w:t>
      </w:r>
      <w:r w:rsidRPr="006526D8">
        <w:rPr>
          <w:rFonts w:ascii="Courier New" w:hAnsi="Courier New" w:cs="Courier New"/>
          <w:sz w:val="18"/>
          <w:szCs w:val="18"/>
        </w:rPr>
        <w:t xml:space="preserve">&lt;p&gt; </w:t>
      </w:r>
      <w:proofErr w:type="spellStart"/>
      <w:r w:rsidRPr="006526D8">
        <w:rPr>
          <w:rFonts w:ascii="Courier New" w:hAnsi="Courier New" w:cs="Courier New"/>
          <w:sz w:val="18"/>
          <w:szCs w:val="18"/>
        </w:rPr>
        <w:t>Strona</w:t>
      </w:r>
      <w:proofErr w:type="spellEnd"/>
      <w:r w:rsidRPr="006526D8">
        <w:rPr>
          <w:rFonts w:ascii="Courier New" w:hAnsi="Courier New" w:cs="Courier New"/>
          <w:sz w:val="18"/>
          <w:szCs w:val="18"/>
        </w:rPr>
        <w:t xml:space="preserve"> Default Web Site - </w:t>
      </w:r>
      <w:proofErr w:type="spellStart"/>
      <w:r w:rsidRPr="006526D8">
        <w:rPr>
          <w:rFonts w:ascii="Courier New" w:hAnsi="Courier New" w:cs="Courier New"/>
          <w:sz w:val="18"/>
          <w:szCs w:val="18"/>
        </w:rPr>
        <w:t>plik</w:t>
      </w:r>
      <w:proofErr w:type="spellEnd"/>
      <w:r w:rsidRPr="006526D8">
        <w:rPr>
          <w:rFonts w:ascii="Courier New" w:hAnsi="Courier New" w:cs="Courier New"/>
          <w:sz w:val="18"/>
          <w:szCs w:val="18"/>
        </w:rPr>
        <w:t xml:space="preserve"> &lt;</w:t>
      </w:r>
      <w:proofErr w:type="spellStart"/>
      <w:r w:rsidRPr="006526D8">
        <w:rPr>
          <w:rFonts w:ascii="Courier New" w:hAnsi="Courier New" w:cs="Courier New"/>
          <w:sz w:val="18"/>
          <w:szCs w:val="18"/>
        </w:rPr>
        <w:t>i</w:t>
      </w:r>
      <w:proofErr w:type="spellEnd"/>
      <w:r w:rsidRPr="006526D8">
        <w:rPr>
          <w:rFonts w:ascii="Courier New" w:hAnsi="Courier New" w:cs="Courier New"/>
          <w:sz w:val="18"/>
          <w:szCs w:val="18"/>
        </w:rPr>
        <w:t>&gt;default.htm&lt;/</w:t>
      </w:r>
      <w:proofErr w:type="spellStart"/>
      <w:r w:rsidRPr="006526D8">
        <w:rPr>
          <w:rFonts w:ascii="Courier New" w:hAnsi="Courier New" w:cs="Courier New"/>
          <w:sz w:val="18"/>
          <w:szCs w:val="18"/>
        </w:rPr>
        <w:t>i</w:t>
      </w:r>
      <w:proofErr w:type="spellEnd"/>
      <w:r w:rsidRPr="006526D8">
        <w:rPr>
          <w:rFonts w:ascii="Courier New" w:hAnsi="Courier New" w:cs="Courier New"/>
          <w:sz w:val="18"/>
          <w:szCs w:val="18"/>
        </w:rPr>
        <w:t>&gt;&lt;/p&gt;</w:t>
      </w:r>
    </w:p>
    <w:p w14:paraId="6DA72C73" w14:textId="77777777" w:rsidR="007C7358" w:rsidRPr="006526D8" w:rsidRDefault="007C7358" w:rsidP="00122B94">
      <w:pPr>
        <w:pStyle w:val="Kod"/>
        <w:rPr>
          <w:rFonts w:ascii="Courier New" w:hAnsi="Courier New" w:cs="Courier New"/>
          <w:sz w:val="18"/>
          <w:szCs w:val="18"/>
        </w:rPr>
      </w:pPr>
      <w:r w:rsidRPr="006526D8">
        <w:rPr>
          <w:rFonts w:ascii="Courier New" w:hAnsi="Courier New" w:cs="Courier New"/>
          <w:sz w:val="18"/>
          <w:szCs w:val="18"/>
        </w:rPr>
        <w:t xml:space="preserve"> &lt;/body&gt;</w:t>
      </w:r>
    </w:p>
    <w:p w14:paraId="41612F37" w14:textId="70289CE3" w:rsidR="007C7358" w:rsidRDefault="007C7358" w:rsidP="00122B94">
      <w:pPr>
        <w:pStyle w:val="Kod"/>
        <w:rPr>
          <w:rFonts w:ascii="Courier New" w:hAnsi="Courier New" w:cs="Courier New"/>
          <w:sz w:val="18"/>
          <w:szCs w:val="18"/>
        </w:rPr>
      </w:pPr>
      <w:r w:rsidRPr="006526D8">
        <w:rPr>
          <w:rFonts w:ascii="Courier New" w:hAnsi="Courier New" w:cs="Courier New"/>
          <w:sz w:val="18"/>
          <w:szCs w:val="18"/>
        </w:rPr>
        <w:t>&lt;/html&gt;</w:t>
      </w:r>
    </w:p>
    <w:p w14:paraId="6117A4AD" w14:textId="56B5C386" w:rsidR="0019592A" w:rsidRPr="006526D8" w:rsidRDefault="0019592A" w:rsidP="0019592A">
      <w:r>
        <w:t>Try to personalize th</w:t>
      </w:r>
      <w:r w:rsidR="0019712D">
        <w:t>is</w:t>
      </w:r>
      <w:r>
        <w:t xml:space="preserve"> page.</w:t>
      </w:r>
    </w:p>
    <w:p w14:paraId="485D1923" w14:textId="7EE80BEF" w:rsidR="007C7358" w:rsidRPr="0019712D" w:rsidRDefault="0019712D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</w:rPr>
      </w:pPr>
      <w:r w:rsidRPr="0019712D">
        <w:t xml:space="preserve">Open a web browser and verify that the created page </w:t>
      </w:r>
      <w:r w:rsidRPr="0019712D">
        <w:rPr>
          <w:rFonts w:ascii="Courier New" w:hAnsi="Courier New" w:cs="Courier New"/>
          <w:sz w:val="20"/>
          <w:szCs w:val="20"/>
        </w:rPr>
        <w:t>default.htm</w:t>
      </w:r>
      <w:r w:rsidRPr="0019712D">
        <w:t xml:space="preserve"> is displayed as </w:t>
      </w:r>
      <w:proofErr w:type="gramStart"/>
      <w:r w:rsidRPr="0019712D">
        <w:t>default:</w:t>
      </w:r>
      <w:r w:rsidR="007C7358" w:rsidRPr="0019712D">
        <w:rPr>
          <w:sz w:val="24"/>
          <w:szCs w:val="24"/>
        </w:rPr>
        <w:t>.</w:t>
      </w:r>
      <w:proofErr w:type="gramEnd"/>
    </w:p>
    <w:p w14:paraId="369A2A7C" w14:textId="39DA7598" w:rsidR="007C7358" w:rsidRPr="007C3363" w:rsidRDefault="00E84405" w:rsidP="007C7358">
      <w:pPr>
        <w:spacing w:before="240" w:after="120" w:line="240" w:lineRule="auto"/>
        <w:jc w:val="center"/>
        <w:rPr>
          <w:sz w:val="24"/>
          <w:szCs w:val="24"/>
          <w:lang w:val="pl-PL"/>
        </w:rPr>
      </w:pPr>
      <w:r w:rsidRPr="007C3363">
        <w:rPr>
          <w:noProof/>
          <w:lang w:val="pl-PL"/>
        </w:rPr>
        <w:drawing>
          <wp:inline distT="0" distB="0" distL="0" distR="0" wp14:anchorId="0CDE0B35" wp14:editId="50895D23">
            <wp:extent cx="4320000" cy="857078"/>
            <wp:effectExtent l="0" t="0" r="4445" b="635"/>
            <wp:docPr id="1038" name="Picture 1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5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C978F" w14:textId="4D6CA202" w:rsidR="007C7358" w:rsidRPr="0019712D" w:rsidRDefault="007C7358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</w:rPr>
      </w:pPr>
      <w:r w:rsidRPr="0019712D">
        <w:rPr>
          <w:sz w:val="24"/>
          <w:szCs w:val="24"/>
        </w:rPr>
        <w:t xml:space="preserve"> </w:t>
      </w:r>
      <w:r w:rsidR="0019712D" w:rsidRPr="0019712D">
        <w:rPr>
          <w:sz w:val="24"/>
          <w:szCs w:val="24"/>
        </w:rPr>
        <w:t>In the folder</w:t>
      </w:r>
      <w:r w:rsidRPr="0019712D">
        <w:rPr>
          <w:sz w:val="24"/>
          <w:szCs w:val="24"/>
        </w:rPr>
        <w:t xml:space="preserve"> </w:t>
      </w:r>
      <w:r w:rsidRPr="0019712D">
        <w:rPr>
          <w:b/>
          <w:i/>
          <w:sz w:val="24"/>
          <w:szCs w:val="24"/>
        </w:rPr>
        <w:t>C:\inetpub\wwwroot</w:t>
      </w:r>
      <w:r w:rsidRPr="0019712D">
        <w:rPr>
          <w:sz w:val="24"/>
          <w:szCs w:val="24"/>
        </w:rPr>
        <w:t xml:space="preserve"> </w:t>
      </w:r>
      <w:r w:rsidR="0019712D" w:rsidRPr="0019712D">
        <w:rPr>
          <w:sz w:val="24"/>
          <w:szCs w:val="24"/>
        </w:rPr>
        <w:t>create a new file</w:t>
      </w:r>
      <w:r w:rsidRPr="0019712D">
        <w:rPr>
          <w:sz w:val="24"/>
          <w:szCs w:val="24"/>
        </w:rPr>
        <w:t xml:space="preserve"> </w:t>
      </w:r>
      <w:r w:rsidRPr="0019712D">
        <w:rPr>
          <w:b/>
          <w:i/>
          <w:sz w:val="24"/>
          <w:szCs w:val="24"/>
        </w:rPr>
        <w:t>index.htm</w:t>
      </w:r>
      <w:r w:rsidRPr="0019712D">
        <w:rPr>
          <w:sz w:val="24"/>
          <w:szCs w:val="24"/>
        </w:rPr>
        <w:t>.</w:t>
      </w:r>
    </w:p>
    <w:p w14:paraId="07983710" w14:textId="77777777" w:rsidR="007C7358" w:rsidRPr="00320378" w:rsidRDefault="007C7358" w:rsidP="00122B94">
      <w:pPr>
        <w:pStyle w:val="Kod"/>
      </w:pPr>
    </w:p>
    <w:p w14:paraId="7585237F" w14:textId="77777777" w:rsidR="007C7358" w:rsidRPr="00F22D8C" w:rsidRDefault="007C7358" w:rsidP="00122B94">
      <w:pPr>
        <w:pStyle w:val="Kod"/>
      </w:pPr>
      <w:r w:rsidRPr="00F22D8C">
        <w:t>&lt;!DOCTYPE html&gt;</w:t>
      </w:r>
    </w:p>
    <w:p w14:paraId="0FAFB24E" w14:textId="77777777" w:rsidR="007C7358" w:rsidRPr="00F22D8C" w:rsidRDefault="007C7358" w:rsidP="00122B94">
      <w:pPr>
        <w:pStyle w:val="Kod"/>
      </w:pPr>
      <w:r w:rsidRPr="00F22D8C">
        <w:t>&lt;html&gt;</w:t>
      </w:r>
    </w:p>
    <w:p w14:paraId="625814DA" w14:textId="77777777" w:rsidR="007C7358" w:rsidRPr="00F22D8C" w:rsidRDefault="007C7358" w:rsidP="00122B94">
      <w:pPr>
        <w:pStyle w:val="Kod"/>
      </w:pPr>
      <w:r w:rsidRPr="00F22D8C">
        <w:t xml:space="preserve"> &lt;head&gt;</w:t>
      </w:r>
    </w:p>
    <w:p w14:paraId="6824EA13" w14:textId="77777777" w:rsidR="007C7358" w:rsidRPr="00F22D8C" w:rsidRDefault="007C7358" w:rsidP="00122B94">
      <w:pPr>
        <w:pStyle w:val="Kod"/>
      </w:pPr>
      <w:r w:rsidRPr="00F22D8C">
        <w:t xml:space="preserve">   &lt;meta charset="UTF-8"&gt;</w:t>
      </w:r>
    </w:p>
    <w:p w14:paraId="6B34D6E8" w14:textId="77777777" w:rsidR="007C7358" w:rsidRPr="00F22D8C" w:rsidRDefault="007C7358" w:rsidP="00122B94">
      <w:pPr>
        <w:pStyle w:val="Kod"/>
      </w:pPr>
      <w:r w:rsidRPr="00F22D8C">
        <w:t xml:space="preserve">   &lt;title&gt; Default Web Site &lt;/title&gt;</w:t>
      </w:r>
    </w:p>
    <w:p w14:paraId="652573B9" w14:textId="77777777" w:rsidR="007C7358" w:rsidRPr="00F22D8C" w:rsidRDefault="007C7358" w:rsidP="00122B94">
      <w:pPr>
        <w:pStyle w:val="Kod"/>
      </w:pPr>
      <w:r w:rsidRPr="00F22D8C">
        <w:t xml:space="preserve"> &lt;/head&gt;</w:t>
      </w:r>
    </w:p>
    <w:p w14:paraId="68D55A58" w14:textId="77777777" w:rsidR="007C7358" w:rsidRPr="00F22D8C" w:rsidRDefault="007C7358" w:rsidP="00122B94">
      <w:pPr>
        <w:pStyle w:val="Kod"/>
      </w:pPr>
      <w:r w:rsidRPr="00F22D8C">
        <w:t xml:space="preserve"> &lt;body&gt;</w:t>
      </w:r>
    </w:p>
    <w:p w14:paraId="5BF7CF83" w14:textId="68CEF3F3" w:rsidR="007C7358" w:rsidRPr="00F22D8C" w:rsidRDefault="007C7358" w:rsidP="00122B94">
      <w:pPr>
        <w:pStyle w:val="Kod"/>
      </w:pPr>
      <w:r w:rsidRPr="00F22D8C">
        <w:t xml:space="preserve">   &lt;h3&gt;Host: </w:t>
      </w:r>
      <w:r w:rsidR="006F3E3B">
        <w:t>DC1</w:t>
      </w:r>
      <w:r w:rsidRPr="00F22D8C">
        <w:t>&lt;/h3&gt;</w:t>
      </w:r>
    </w:p>
    <w:p w14:paraId="4CE0C3DC" w14:textId="1A2A9EEB" w:rsidR="007C7358" w:rsidRPr="00F22D8C" w:rsidRDefault="007C7358" w:rsidP="00122B94">
      <w:pPr>
        <w:pStyle w:val="Kod"/>
      </w:pPr>
      <w:r w:rsidRPr="00F22D8C">
        <w:t xml:space="preserve">   &lt;p&gt; </w:t>
      </w:r>
      <w:proofErr w:type="spellStart"/>
      <w:r w:rsidRPr="00F22D8C">
        <w:t>Strona</w:t>
      </w:r>
      <w:proofErr w:type="spellEnd"/>
      <w:r w:rsidRPr="00F22D8C">
        <w:t xml:space="preserve"> Default Web Site - </w:t>
      </w:r>
      <w:proofErr w:type="spellStart"/>
      <w:r w:rsidRPr="00F22D8C">
        <w:t>plik</w:t>
      </w:r>
      <w:proofErr w:type="spellEnd"/>
      <w:r w:rsidRPr="00F22D8C">
        <w:t xml:space="preserve"> &lt;</w:t>
      </w:r>
      <w:proofErr w:type="spellStart"/>
      <w:r w:rsidRPr="00F22D8C">
        <w:t>i</w:t>
      </w:r>
      <w:proofErr w:type="spellEnd"/>
      <w:r w:rsidRPr="00F22D8C">
        <w:t>&gt;</w:t>
      </w:r>
      <w:r w:rsidR="00E84405" w:rsidRPr="00F22D8C">
        <w:t>index</w:t>
      </w:r>
      <w:r w:rsidRPr="00F22D8C">
        <w:t>.htm&lt;/</w:t>
      </w:r>
      <w:proofErr w:type="spellStart"/>
      <w:r w:rsidRPr="00F22D8C">
        <w:t>i</w:t>
      </w:r>
      <w:proofErr w:type="spellEnd"/>
      <w:r w:rsidRPr="00F22D8C">
        <w:t>&gt;&lt;/p&gt;</w:t>
      </w:r>
    </w:p>
    <w:p w14:paraId="65C69EA5" w14:textId="77777777" w:rsidR="007C7358" w:rsidRPr="00F22D8C" w:rsidRDefault="007C7358" w:rsidP="00122B94">
      <w:pPr>
        <w:pStyle w:val="Kod"/>
      </w:pPr>
      <w:r w:rsidRPr="00F22D8C">
        <w:t xml:space="preserve"> &lt;/body&gt;</w:t>
      </w:r>
    </w:p>
    <w:p w14:paraId="0FC103F9" w14:textId="29D3A676" w:rsidR="007C7358" w:rsidRPr="00320378" w:rsidRDefault="007C7358" w:rsidP="00122B94">
      <w:pPr>
        <w:pStyle w:val="Kod"/>
      </w:pPr>
      <w:r w:rsidRPr="00320378">
        <w:lastRenderedPageBreak/>
        <w:t>&lt;/html&gt;</w:t>
      </w:r>
    </w:p>
    <w:p w14:paraId="6E75C315" w14:textId="77777777" w:rsidR="0019712D" w:rsidRPr="006526D8" w:rsidRDefault="0019712D" w:rsidP="0019712D">
      <w:r>
        <w:t>Try to personalize this page.</w:t>
      </w:r>
    </w:p>
    <w:p w14:paraId="7AC22DBD" w14:textId="12881F91" w:rsidR="007C7358" w:rsidRPr="0019712D" w:rsidRDefault="0019712D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</w:rPr>
      </w:pPr>
      <w:r w:rsidRPr="0019712D">
        <w:rPr>
          <w:sz w:val="24"/>
          <w:szCs w:val="24"/>
        </w:rPr>
        <w:t>Open the browser and check whether index.htm is displayed as default</w:t>
      </w:r>
      <w:r>
        <w:rPr>
          <w:sz w:val="24"/>
          <w:szCs w:val="24"/>
        </w:rPr>
        <w:t>.</w:t>
      </w:r>
      <w:r w:rsidR="007C7358" w:rsidRPr="0019712D">
        <w:rPr>
          <w:sz w:val="24"/>
          <w:szCs w:val="24"/>
        </w:rPr>
        <w:t xml:space="preserve"> </w:t>
      </w:r>
      <w:r w:rsidRPr="0019712D">
        <w:rPr>
          <w:sz w:val="24"/>
          <w:szCs w:val="24"/>
        </w:rPr>
        <w:t>The page default.htm should still be displayed</w:t>
      </w:r>
    </w:p>
    <w:p w14:paraId="1A266A8B" w14:textId="4ED22864" w:rsidR="00A166D2" w:rsidRPr="007C3363" w:rsidRDefault="00A166D2" w:rsidP="007C7358">
      <w:pPr>
        <w:spacing w:before="240" w:after="120" w:line="240" w:lineRule="auto"/>
        <w:jc w:val="center"/>
        <w:rPr>
          <w:sz w:val="24"/>
          <w:szCs w:val="24"/>
          <w:lang w:val="pl-PL"/>
        </w:rPr>
      </w:pPr>
      <w:r w:rsidRPr="007C3363">
        <w:rPr>
          <w:noProof/>
          <w:lang w:val="pl-PL"/>
        </w:rPr>
        <w:drawing>
          <wp:inline distT="0" distB="0" distL="0" distR="0" wp14:anchorId="6F64729F" wp14:editId="7B8E25FC">
            <wp:extent cx="4320000" cy="857078"/>
            <wp:effectExtent l="0" t="0" r="4445" b="635"/>
            <wp:docPr id="1039" name="Picture 1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5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8F828" w14:textId="4AF4646F" w:rsidR="007C7358" w:rsidRPr="00837129" w:rsidRDefault="00837129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</w:rPr>
      </w:pPr>
      <w:r w:rsidRPr="00837129">
        <w:rPr>
          <w:sz w:val="24"/>
          <w:szCs w:val="24"/>
        </w:rPr>
        <w:t>Rename</w:t>
      </w:r>
      <w:r w:rsidR="007C7358" w:rsidRPr="00837129">
        <w:rPr>
          <w:sz w:val="24"/>
          <w:szCs w:val="24"/>
        </w:rPr>
        <w:t xml:space="preserve"> </w:t>
      </w:r>
      <w:r w:rsidR="007C7358" w:rsidRPr="00837129">
        <w:rPr>
          <w:b/>
          <w:i/>
          <w:sz w:val="24"/>
          <w:szCs w:val="24"/>
        </w:rPr>
        <w:t>default.htm</w:t>
      </w:r>
      <w:r w:rsidR="007C7358" w:rsidRPr="00837129">
        <w:rPr>
          <w:sz w:val="24"/>
          <w:szCs w:val="24"/>
        </w:rPr>
        <w:t xml:space="preserve"> </w:t>
      </w:r>
      <w:r w:rsidRPr="00837129">
        <w:rPr>
          <w:sz w:val="24"/>
          <w:szCs w:val="24"/>
        </w:rPr>
        <w:t>to</w:t>
      </w:r>
      <w:r w:rsidR="007C7358" w:rsidRPr="00837129">
        <w:rPr>
          <w:sz w:val="24"/>
          <w:szCs w:val="24"/>
        </w:rPr>
        <w:t xml:space="preserve"> </w:t>
      </w:r>
      <w:proofErr w:type="spellStart"/>
      <w:r w:rsidR="007C7358" w:rsidRPr="00837129">
        <w:rPr>
          <w:b/>
          <w:i/>
          <w:sz w:val="24"/>
          <w:szCs w:val="24"/>
        </w:rPr>
        <w:t>default.htm.bak</w:t>
      </w:r>
      <w:proofErr w:type="spellEnd"/>
      <w:r w:rsidR="007C7358" w:rsidRPr="00837129">
        <w:rPr>
          <w:sz w:val="24"/>
          <w:szCs w:val="24"/>
        </w:rPr>
        <w:t>.</w:t>
      </w:r>
    </w:p>
    <w:p w14:paraId="03D4FD0A" w14:textId="115E9F1F" w:rsidR="007C7358" w:rsidRPr="00320378" w:rsidRDefault="00837129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</w:rPr>
      </w:pPr>
      <w:r w:rsidRPr="00320378">
        <w:rPr>
          <w:sz w:val="24"/>
          <w:szCs w:val="24"/>
        </w:rPr>
        <w:t>Open the browser again and verify that index.htm is now displayed as default.</w:t>
      </w:r>
    </w:p>
    <w:p w14:paraId="39C945C6" w14:textId="4A9B6C8B" w:rsidR="00997F26" w:rsidRPr="007C3363" w:rsidRDefault="00997F26" w:rsidP="007C7358">
      <w:pPr>
        <w:spacing w:before="240" w:after="120" w:line="240" w:lineRule="auto"/>
        <w:jc w:val="center"/>
        <w:rPr>
          <w:sz w:val="24"/>
          <w:szCs w:val="24"/>
          <w:lang w:val="pl-PL"/>
        </w:rPr>
      </w:pPr>
      <w:r w:rsidRPr="007C3363">
        <w:rPr>
          <w:noProof/>
          <w:lang w:val="pl-PL"/>
        </w:rPr>
        <w:drawing>
          <wp:inline distT="0" distB="0" distL="0" distR="0" wp14:anchorId="479FF2BA" wp14:editId="0E66769A">
            <wp:extent cx="4320000" cy="857077"/>
            <wp:effectExtent l="0" t="0" r="4445" b="635"/>
            <wp:docPr id="1040" name="Picture 1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5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851FD" w14:textId="0279776B" w:rsidR="007C7358" w:rsidRPr="00837129" w:rsidRDefault="00837129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</w:rPr>
      </w:pPr>
      <w:r w:rsidRPr="00837129">
        <w:rPr>
          <w:sz w:val="24"/>
          <w:szCs w:val="24"/>
        </w:rPr>
        <w:t xml:space="preserve">Create subfolder </w:t>
      </w:r>
      <w:r>
        <w:rPr>
          <w:sz w:val="24"/>
          <w:szCs w:val="24"/>
        </w:rPr>
        <w:t>i</w:t>
      </w:r>
      <w:r w:rsidRPr="00883D76">
        <w:rPr>
          <w:sz w:val="24"/>
          <w:szCs w:val="24"/>
        </w:rPr>
        <w:t>n</w:t>
      </w:r>
      <w:r w:rsidR="007C7358" w:rsidRPr="00883D76">
        <w:rPr>
          <w:sz w:val="24"/>
          <w:szCs w:val="24"/>
        </w:rPr>
        <w:t xml:space="preserve"> </w:t>
      </w:r>
      <w:r w:rsidR="007C7358" w:rsidRPr="00883D76">
        <w:rPr>
          <w:i/>
          <w:sz w:val="24"/>
          <w:szCs w:val="24"/>
        </w:rPr>
        <w:t>C:\inetpub\wwwroot</w:t>
      </w:r>
      <w:r w:rsidR="00883D76" w:rsidRPr="00883D76">
        <w:rPr>
          <w:sz w:val="24"/>
          <w:szCs w:val="24"/>
        </w:rPr>
        <w:t>:</w:t>
      </w:r>
      <w:r w:rsidR="00883D76">
        <w:rPr>
          <w:sz w:val="24"/>
          <w:szCs w:val="24"/>
        </w:rPr>
        <w:t xml:space="preserve"> </w:t>
      </w:r>
      <w:proofErr w:type="spellStart"/>
      <w:r w:rsidR="007C7358" w:rsidRPr="00837129">
        <w:rPr>
          <w:b/>
          <w:i/>
          <w:sz w:val="24"/>
          <w:szCs w:val="24"/>
        </w:rPr>
        <w:t>subdef</w:t>
      </w:r>
      <w:proofErr w:type="spellEnd"/>
      <w:r w:rsidR="007C7358" w:rsidRPr="00837129">
        <w:rPr>
          <w:sz w:val="24"/>
          <w:szCs w:val="24"/>
        </w:rPr>
        <w:t>.</w:t>
      </w:r>
    </w:p>
    <w:p w14:paraId="04CE17BA" w14:textId="05021884" w:rsidR="007C7358" w:rsidRPr="00883D76" w:rsidRDefault="00883D76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</w:rPr>
      </w:pPr>
      <w:r w:rsidRPr="00883D76">
        <w:rPr>
          <w:sz w:val="24"/>
          <w:szCs w:val="24"/>
        </w:rPr>
        <w:t xml:space="preserve">Inside </w:t>
      </w:r>
      <w:proofErr w:type="spellStart"/>
      <w:r w:rsidRPr="00883D76">
        <w:rPr>
          <w:sz w:val="24"/>
          <w:szCs w:val="24"/>
        </w:rPr>
        <w:t>subdef</w:t>
      </w:r>
      <w:proofErr w:type="spellEnd"/>
      <w:r w:rsidRPr="00883D76">
        <w:rPr>
          <w:sz w:val="24"/>
          <w:szCs w:val="24"/>
        </w:rPr>
        <w:t xml:space="preserve"> create:</w:t>
      </w:r>
      <w:r w:rsidR="007C7358" w:rsidRPr="00883D76">
        <w:rPr>
          <w:sz w:val="24"/>
          <w:szCs w:val="24"/>
        </w:rPr>
        <w:t xml:space="preserve"> </w:t>
      </w:r>
      <w:r w:rsidR="007C7358" w:rsidRPr="00883D76">
        <w:rPr>
          <w:b/>
          <w:i/>
          <w:sz w:val="24"/>
          <w:szCs w:val="24"/>
        </w:rPr>
        <w:t>default.htm</w:t>
      </w:r>
      <w:r w:rsidR="007C7358" w:rsidRPr="00883D76">
        <w:rPr>
          <w:sz w:val="24"/>
          <w:szCs w:val="24"/>
        </w:rPr>
        <w:t>.</w:t>
      </w:r>
    </w:p>
    <w:p w14:paraId="29C55D6E" w14:textId="77777777" w:rsidR="00883D76" w:rsidRDefault="00883D76" w:rsidP="00122B94">
      <w:pPr>
        <w:pStyle w:val="Kod"/>
      </w:pPr>
    </w:p>
    <w:p w14:paraId="176735E6" w14:textId="3C732E56" w:rsidR="007C7358" w:rsidRPr="00F22D8C" w:rsidRDefault="007C7358" w:rsidP="00122B94">
      <w:pPr>
        <w:pStyle w:val="Kod"/>
      </w:pPr>
      <w:r w:rsidRPr="00F22D8C">
        <w:t>&lt;!DOCTYPE html&gt;</w:t>
      </w:r>
    </w:p>
    <w:p w14:paraId="6D8B679B" w14:textId="77777777" w:rsidR="007C7358" w:rsidRPr="00F22D8C" w:rsidRDefault="007C7358" w:rsidP="00122B94">
      <w:pPr>
        <w:pStyle w:val="Kod"/>
      </w:pPr>
      <w:r w:rsidRPr="00F22D8C">
        <w:t>&lt;html&gt;</w:t>
      </w:r>
    </w:p>
    <w:p w14:paraId="1812A836" w14:textId="77777777" w:rsidR="007C7358" w:rsidRPr="00F22D8C" w:rsidRDefault="007C7358" w:rsidP="00122B94">
      <w:pPr>
        <w:pStyle w:val="Kod"/>
      </w:pPr>
      <w:r w:rsidRPr="00F22D8C">
        <w:t xml:space="preserve"> &lt;head&gt;</w:t>
      </w:r>
    </w:p>
    <w:p w14:paraId="1ECBDFAF" w14:textId="77777777" w:rsidR="007C7358" w:rsidRPr="00F22D8C" w:rsidRDefault="007C7358" w:rsidP="00122B94">
      <w:pPr>
        <w:pStyle w:val="Kod"/>
      </w:pPr>
      <w:r w:rsidRPr="00F22D8C">
        <w:t xml:space="preserve">   &lt;meta charset="UTF-8"&gt;</w:t>
      </w:r>
    </w:p>
    <w:p w14:paraId="0E50FBAB" w14:textId="77777777" w:rsidR="007C7358" w:rsidRPr="00F22D8C" w:rsidRDefault="007C7358" w:rsidP="00122B94">
      <w:pPr>
        <w:pStyle w:val="Kod"/>
      </w:pPr>
      <w:r w:rsidRPr="00F22D8C">
        <w:t xml:space="preserve">   &lt;title&gt; Default Web Site &lt;/title&gt;</w:t>
      </w:r>
    </w:p>
    <w:p w14:paraId="53D38059" w14:textId="77777777" w:rsidR="007C7358" w:rsidRPr="00F22D8C" w:rsidRDefault="007C7358" w:rsidP="00122B94">
      <w:pPr>
        <w:pStyle w:val="Kod"/>
      </w:pPr>
      <w:r w:rsidRPr="00F22D8C">
        <w:t xml:space="preserve"> &lt;/head&gt;</w:t>
      </w:r>
    </w:p>
    <w:p w14:paraId="73EFBD21" w14:textId="77777777" w:rsidR="007C7358" w:rsidRPr="00F22D8C" w:rsidRDefault="007C7358" w:rsidP="00122B94">
      <w:pPr>
        <w:pStyle w:val="Kod"/>
      </w:pPr>
      <w:r w:rsidRPr="00F22D8C">
        <w:t xml:space="preserve"> &lt;body&gt;</w:t>
      </w:r>
    </w:p>
    <w:p w14:paraId="4F37A348" w14:textId="319E99C6" w:rsidR="007C7358" w:rsidRPr="00F22D8C" w:rsidRDefault="007C7358" w:rsidP="00122B94">
      <w:pPr>
        <w:pStyle w:val="Kod"/>
      </w:pPr>
      <w:r w:rsidRPr="00F22D8C">
        <w:t xml:space="preserve">   &lt;h3&gt;Host: </w:t>
      </w:r>
      <w:r w:rsidR="006F3E3B">
        <w:t>DC1</w:t>
      </w:r>
      <w:r w:rsidRPr="00F22D8C">
        <w:t>&lt;/h3&gt;</w:t>
      </w:r>
    </w:p>
    <w:p w14:paraId="247FEA95" w14:textId="4FA8346D" w:rsidR="007C7358" w:rsidRPr="00F22D8C" w:rsidRDefault="007C7358" w:rsidP="00122B94">
      <w:pPr>
        <w:pStyle w:val="Kod"/>
      </w:pPr>
      <w:r w:rsidRPr="00F22D8C">
        <w:t xml:space="preserve">   &lt;p&gt; </w:t>
      </w:r>
      <w:proofErr w:type="spellStart"/>
      <w:r w:rsidRPr="00F22D8C">
        <w:t>Strona</w:t>
      </w:r>
      <w:proofErr w:type="spellEnd"/>
      <w:r w:rsidRPr="00F22D8C">
        <w:t xml:space="preserve"> Default Web Site - </w:t>
      </w:r>
      <w:proofErr w:type="spellStart"/>
      <w:r w:rsidRPr="00F22D8C">
        <w:t>plik</w:t>
      </w:r>
      <w:proofErr w:type="spellEnd"/>
      <w:r w:rsidRPr="00F22D8C">
        <w:t xml:space="preserve"> &lt;</w:t>
      </w:r>
      <w:proofErr w:type="spellStart"/>
      <w:r w:rsidRPr="00F22D8C">
        <w:t>i</w:t>
      </w:r>
      <w:proofErr w:type="spellEnd"/>
      <w:r w:rsidRPr="00F22D8C">
        <w:t>&gt;</w:t>
      </w:r>
      <w:proofErr w:type="spellStart"/>
      <w:r w:rsidRPr="00F22D8C">
        <w:t>subdef</w:t>
      </w:r>
      <w:proofErr w:type="spellEnd"/>
      <w:r w:rsidRPr="00F22D8C">
        <w:t>/</w:t>
      </w:r>
      <w:r w:rsidR="00E6410F" w:rsidRPr="00F22D8C">
        <w:t>page</w:t>
      </w:r>
      <w:r w:rsidRPr="00F22D8C">
        <w:t>.htm&lt;/</w:t>
      </w:r>
      <w:proofErr w:type="spellStart"/>
      <w:r w:rsidRPr="00F22D8C">
        <w:t>i</w:t>
      </w:r>
      <w:proofErr w:type="spellEnd"/>
      <w:r w:rsidRPr="00F22D8C">
        <w:t>&gt;&lt;/p&gt;</w:t>
      </w:r>
    </w:p>
    <w:p w14:paraId="5A571F68" w14:textId="77777777" w:rsidR="007C7358" w:rsidRPr="00F22D8C" w:rsidRDefault="007C7358" w:rsidP="00122B94">
      <w:pPr>
        <w:pStyle w:val="Kod"/>
      </w:pPr>
      <w:r w:rsidRPr="00F22D8C">
        <w:t xml:space="preserve"> &lt;/body&gt;</w:t>
      </w:r>
    </w:p>
    <w:p w14:paraId="5B5CCB58" w14:textId="2FFFDEF6" w:rsidR="007C7358" w:rsidRPr="00320378" w:rsidRDefault="007C7358" w:rsidP="00122B94">
      <w:pPr>
        <w:pStyle w:val="Kod"/>
      </w:pPr>
      <w:r w:rsidRPr="00320378">
        <w:t>&lt;/html&gt;</w:t>
      </w:r>
    </w:p>
    <w:p w14:paraId="15619435" w14:textId="77777777" w:rsidR="00883D76" w:rsidRPr="006526D8" w:rsidRDefault="00883D76" w:rsidP="00883D76">
      <w:r>
        <w:t>Try to personalize this page.</w:t>
      </w:r>
    </w:p>
    <w:p w14:paraId="11F1E4C2" w14:textId="2AF8724D" w:rsidR="007C7358" w:rsidRPr="00320378" w:rsidRDefault="00883D76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</w:rPr>
      </w:pPr>
      <w:r w:rsidRPr="00883D76">
        <w:rPr>
          <w:sz w:val="24"/>
          <w:szCs w:val="24"/>
        </w:rPr>
        <w:t>Verify that the page is displayed.</w:t>
      </w:r>
    </w:p>
    <w:p w14:paraId="0DF45EA4" w14:textId="4F71DE61" w:rsidR="009015FE" w:rsidRPr="007C3363" w:rsidRDefault="009015FE" w:rsidP="007C7358">
      <w:pPr>
        <w:spacing w:before="240" w:after="120" w:line="240" w:lineRule="auto"/>
        <w:jc w:val="center"/>
        <w:rPr>
          <w:sz w:val="24"/>
          <w:szCs w:val="24"/>
          <w:lang w:val="pl-PL"/>
        </w:rPr>
      </w:pPr>
      <w:r w:rsidRPr="007C3363">
        <w:rPr>
          <w:noProof/>
          <w:lang w:val="pl-PL"/>
        </w:rPr>
        <w:drawing>
          <wp:inline distT="0" distB="0" distL="0" distR="0" wp14:anchorId="5E6D1EF4" wp14:editId="4F22DBFD">
            <wp:extent cx="4320000" cy="857077"/>
            <wp:effectExtent l="0" t="0" r="4445" b="635"/>
            <wp:docPr id="1042" name="Picture 1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5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5539E" w14:textId="7218C773" w:rsidR="007C7358" w:rsidRPr="000858C2" w:rsidRDefault="000858C2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</w:rPr>
      </w:pPr>
      <w:r w:rsidRPr="000858C2">
        <w:rPr>
          <w:bCs/>
          <w:i/>
          <w:sz w:val="24"/>
          <w:szCs w:val="24"/>
        </w:rPr>
        <w:t xml:space="preserve">In </w:t>
      </w:r>
      <w:r w:rsidR="007C7358" w:rsidRPr="000858C2">
        <w:rPr>
          <w:bCs/>
          <w:i/>
          <w:sz w:val="24"/>
          <w:szCs w:val="24"/>
        </w:rPr>
        <w:t>C:\inetpub\wwwroot</w:t>
      </w:r>
      <w:r w:rsidR="007C7358" w:rsidRPr="000858C2">
        <w:rPr>
          <w:sz w:val="24"/>
          <w:szCs w:val="24"/>
        </w:rPr>
        <w:t xml:space="preserve"> </w:t>
      </w:r>
      <w:r>
        <w:rPr>
          <w:sz w:val="24"/>
          <w:szCs w:val="24"/>
        </w:rPr>
        <w:t>c</w:t>
      </w:r>
      <w:r w:rsidRPr="000858C2">
        <w:rPr>
          <w:sz w:val="24"/>
          <w:szCs w:val="24"/>
        </w:rPr>
        <w:t>reate folder</w:t>
      </w:r>
      <w:r>
        <w:rPr>
          <w:sz w:val="24"/>
          <w:szCs w:val="24"/>
        </w:rPr>
        <w:t xml:space="preserve"> </w:t>
      </w:r>
      <w:r w:rsidR="007C7358" w:rsidRPr="000858C2">
        <w:rPr>
          <w:b/>
          <w:i/>
          <w:sz w:val="24"/>
          <w:szCs w:val="24"/>
        </w:rPr>
        <w:t>subpage</w:t>
      </w:r>
      <w:r w:rsidR="007C7358" w:rsidRPr="000858C2">
        <w:rPr>
          <w:sz w:val="24"/>
          <w:szCs w:val="24"/>
        </w:rPr>
        <w:t>.</w:t>
      </w:r>
    </w:p>
    <w:p w14:paraId="1995BB47" w14:textId="17182B56" w:rsidR="007C7358" w:rsidRPr="007C3363" w:rsidRDefault="000858C2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 xml:space="preserve">Inside </w:t>
      </w:r>
      <w:proofErr w:type="spellStart"/>
      <w:r>
        <w:rPr>
          <w:sz w:val="24"/>
          <w:szCs w:val="24"/>
          <w:lang w:val="pl-PL"/>
        </w:rPr>
        <w:t>c</w:t>
      </w:r>
      <w:r w:rsidRPr="000858C2">
        <w:rPr>
          <w:sz w:val="24"/>
          <w:szCs w:val="24"/>
          <w:lang w:val="pl-PL"/>
        </w:rPr>
        <w:t>reate</w:t>
      </w:r>
      <w:proofErr w:type="spellEnd"/>
      <w:r w:rsidRPr="000858C2">
        <w:rPr>
          <w:sz w:val="24"/>
          <w:szCs w:val="24"/>
          <w:lang w:val="pl-PL"/>
        </w:rPr>
        <w:t xml:space="preserve"> file</w:t>
      </w:r>
      <w:r w:rsidR="007C7358" w:rsidRPr="007C3363">
        <w:rPr>
          <w:sz w:val="24"/>
          <w:szCs w:val="24"/>
          <w:lang w:val="pl-PL"/>
        </w:rPr>
        <w:t xml:space="preserve"> </w:t>
      </w:r>
      <w:r w:rsidR="007C7358" w:rsidRPr="007C3363">
        <w:rPr>
          <w:b/>
          <w:i/>
          <w:sz w:val="24"/>
          <w:szCs w:val="24"/>
          <w:lang w:val="pl-PL"/>
        </w:rPr>
        <w:t>page.htm</w:t>
      </w:r>
      <w:r w:rsidR="007C7358" w:rsidRPr="007C3363">
        <w:rPr>
          <w:sz w:val="24"/>
          <w:szCs w:val="24"/>
          <w:lang w:val="pl-PL"/>
        </w:rPr>
        <w:t>.</w:t>
      </w:r>
    </w:p>
    <w:p w14:paraId="125F3C9E" w14:textId="77777777" w:rsidR="007C7358" w:rsidRPr="007C3363" w:rsidRDefault="007C7358" w:rsidP="00122B94">
      <w:pPr>
        <w:pStyle w:val="Kod"/>
        <w:rPr>
          <w:lang w:val="pl-PL"/>
        </w:rPr>
      </w:pPr>
    </w:p>
    <w:p w14:paraId="6AA537F6" w14:textId="77777777" w:rsidR="007C7358" w:rsidRPr="00F22D8C" w:rsidRDefault="007C7358" w:rsidP="00122B94">
      <w:pPr>
        <w:pStyle w:val="Kod"/>
      </w:pPr>
      <w:r w:rsidRPr="00F22D8C">
        <w:t>&lt;!DOCTYPE html&gt;</w:t>
      </w:r>
    </w:p>
    <w:p w14:paraId="5F60CBE8" w14:textId="77777777" w:rsidR="007C7358" w:rsidRPr="00F22D8C" w:rsidRDefault="007C7358" w:rsidP="00122B94">
      <w:pPr>
        <w:pStyle w:val="Kod"/>
      </w:pPr>
      <w:r w:rsidRPr="00F22D8C">
        <w:t>&lt;html&gt;</w:t>
      </w:r>
    </w:p>
    <w:p w14:paraId="1F7B6092" w14:textId="77777777" w:rsidR="007C7358" w:rsidRPr="00F22D8C" w:rsidRDefault="007C7358" w:rsidP="00122B94">
      <w:pPr>
        <w:pStyle w:val="Kod"/>
      </w:pPr>
      <w:r w:rsidRPr="00F22D8C">
        <w:t xml:space="preserve"> &lt;head&gt;</w:t>
      </w:r>
    </w:p>
    <w:p w14:paraId="5B3479FC" w14:textId="77777777" w:rsidR="007C7358" w:rsidRPr="00F22D8C" w:rsidRDefault="007C7358" w:rsidP="00122B94">
      <w:pPr>
        <w:pStyle w:val="Kod"/>
      </w:pPr>
      <w:r w:rsidRPr="00F22D8C">
        <w:t xml:space="preserve">   &lt;meta charset="UTF-8"&gt;</w:t>
      </w:r>
    </w:p>
    <w:p w14:paraId="07389430" w14:textId="77777777" w:rsidR="007C7358" w:rsidRPr="00F22D8C" w:rsidRDefault="007C7358" w:rsidP="00122B94">
      <w:pPr>
        <w:pStyle w:val="Kod"/>
      </w:pPr>
      <w:r w:rsidRPr="00F22D8C">
        <w:t xml:space="preserve">   &lt;title&gt; Default Web Site &lt;/title&gt;</w:t>
      </w:r>
    </w:p>
    <w:p w14:paraId="2099AE89" w14:textId="77777777" w:rsidR="007C7358" w:rsidRPr="00F22D8C" w:rsidRDefault="007C7358" w:rsidP="00122B94">
      <w:pPr>
        <w:pStyle w:val="Kod"/>
      </w:pPr>
      <w:r w:rsidRPr="00F22D8C">
        <w:t xml:space="preserve"> &lt;/head&gt;</w:t>
      </w:r>
    </w:p>
    <w:p w14:paraId="42C980FB" w14:textId="77777777" w:rsidR="007C7358" w:rsidRPr="00F22D8C" w:rsidRDefault="007C7358" w:rsidP="00122B94">
      <w:pPr>
        <w:pStyle w:val="Kod"/>
      </w:pPr>
      <w:r w:rsidRPr="00F22D8C">
        <w:t xml:space="preserve"> &lt;body&gt;</w:t>
      </w:r>
    </w:p>
    <w:p w14:paraId="4765F466" w14:textId="78D0B789" w:rsidR="007C7358" w:rsidRPr="00F22D8C" w:rsidRDefault="007C7358" w:rsidP="00122B94">
      <w:pPr>
        <w:pStyle w:val="Kod"/>
      </w:pPr>
      <w:r w:rsidRPr="00F22D8C">
        <w:t xml:space="preserve">   &lt;h3&gt;Host: </w:t>
      </w:r>
      <w:r w:rsidR="006F3E3B">
        <w:t>DC1</w:t>
      </w:r>
      <w:r w:rsidRPr="00F22D8C">
        <w:t>&lt;/h3&gt;</w:t>
      </w:r>
    </w:p>
    <w:p w14:paraId="2D5DD761" w14:textId="20F80881" w:rsidR="007C7358" w:rsidRPr="00F22D8C" w:rsidRDefault="007C7358" w:rsidP="00122B94">
      <w:pPr>
        <w:pStyle w:val="Kod"/>
      </w:pPr>
      <w:r w:rsidRPr="00F22D8C">
        <w:t xml:space="preserve">   &lt;p&gt; </w:t>
      </w:r>
      <w:proofErr w:type="spellStart"/>
      <w:r w:rsidRPr="00F22D8C">
        <w:t>Strona</w:t>
      </w:r>
      <w:proofErr w:type="spellEnd"/>
      <w:r w:rsidRPr="00F22D8C">
        <w:t xml:space="preserve"> Default Web Site - </w:t>
      </w:r>
      <w:proofErr w:type="spellStart"/>
      <w:r w:rsidRPr="00F22D8C">
        <w:t>plik</w:t>
      </w:r>
      <w:proofErr w:type="spellEnd"/>
      <w:r w:rsidRPr="00F22D8C">
        <w:t xml:space="preserve"> &lt;</w:t>
      </w:r>
      <w:proofErr w:type="spellStart"/>
      <w:r w:rsidRPr="00F22D8C">
        <w:t>i</w:t>
      </w:r>
      <w:proofErr w:type="spellEnd"/>
      <w:r w:rsidRPr="00F22D8C">
        <w:t>&gt;subpage/</w:t>
      </w:r>
      <w:r w:rsidR="00E6410F" w:rsidRPr="00F22D8C">
        <w:t>page</w:t>
      </w:r>
      <w:r w:rsidRPr="00F22D8C">
        <w:t>.htm&lt;/</w:t>
      </w:r>
      <w:proofErr w:type="spellStart"/>
      <w:r w:rsidRPr="00F22D8C">
        <w:t>i</w:t>
      </w:r>
      <w:proofErr w:type="spellEnd"/>
      <w:r w:rsidRPr="00F22D8C">
        <w:t>&gt;&lt;/p&gt;</w:t>
      </w:r>
    </w:p>
    <w:p w14:paraId="041C746A" w14:textId="77777777" w:rsidR="007C7358" w:rsidRPr="00F22D8C" w:rsidRDefault="007C7358" w:rsidP="00122B94">
      <w:pPr>
        <w:pStyle w:val="Kod"/>
      </w:pPr>
      <w:r w:rsidRPr="00F22D8C">
        <w:t xml:space="preserve"> &lt;/body&gt;</w:t>
      </w:r>
    </w:p>
    <w:p w14:paraId="52AAC79F" w14:textId="4F5C5AE9" w:rsidR="007C7358" w:rsidRPr="00320378" w:rsidRDefault="007C7358" w:rsidP="00122B94">
      <w:pPr>
        <w:pStyle w:val="Kod"/>
      </w:pPr>
      <w:r w:rsidRPr="00320378">
        <w:t>&lt;/html&gt;</w:t>
      </w:r>
    </w:p>
    <w:p w14:paraId="378EB8D2" w14:textId="77777777" w:rsidR="000858C2" w:rsidRPr="006526D8" w:rsidRDefault="000858C2" w:rsidP="000858C2">
      <w:r>
        <w:lastRenderedPageBreak/>
        <w:t>Try to personalize this page.</w:t>
      </w:r>
    </w:p>
    <w:p w14:paraId="7CB8F2AE" w14:textId="69CD9538" w:rsidR="007C7358" w:rsidRPr="00184209" w:rsidRDefault="00184209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</w:rPr>
      </w:pPr>
      <w:r>
        <w:rPr>
          <w:sz w:val="24"/>
          <w:szCs w:val="24"/>
        </w:rPr>
        <w:t>Try to o</w:t>
      </w:r>
      <w:r w:rsidRPr="00184209">
        <w:rPr>
          <w:sz w:val="24"/>
          <w:szCs w:val="24"/>
        </w:rPr>
        <w:t>pen the</w:t>
      </w:r>
      <w:r>
        <w:rPr>
          <w:sz w:val="24"/>
          <w:szCs w:val="24"/>
        </w:rPr>
        <w:t xml:space="preserve"> page using URL </w:t>
      </w:r>
      <w:proofErr w:type="gramStart"/>
      <w:r>
        <w:rPr>
          <w:sz w:val="24"/>
          <w:szCs w:val="24"/>
        </w:rPr>
        <w:t xml:space="preserve">address </w:t>
      </w:r>
      <w:r w:rsidRPr="00184209">
        <w:rPr>
          <w:sz w:val="24"/>
          <w:szCs w:val="24"/>
        </w:rPr>
        <w:t xml:space="preserve"> </w:t>
      </w:r>
      <w:r>
        <w:rPr>
          <w:sz w:val="24"/>
          <w:szCs w:val="24"/>
        </w:rPr>
        <w:t>server</w:t>
      </w:r>
      <w:proofErr w:type="gramEnd"/>
      <w:r>
        <w:rPr>
          <w:sz w:val="24"/>
          <w:szCs w:val="24"/>
        </w:rPr>
        <w:t xml:space="preserve"> IP/subpage</w:t>
      </w:r>
      <w:r w:rsidR="007C7358" w:rsidRPr="00184209">
        <w:rPr>
          <w:sz w:val="24"/>
          <w:szCs w:val="24"/>
        </w:rPr>
        <w:t xml:space="preserve"> </w:t>
      </w:r>
      <w:r w:rsidRPr="00184209">
        <w:rPr>
          <w:sz w:val="24"/>
          <w:szCs w:val="24"/>
        </w:rPr>
        <w:t>in browser.</w:t>
      </w:r>
      <w:r w:rsidR="007C7358" w:rsidRPr="00184209">
        <w:rPr>
          <w:sz w:val="24"/>
          <w:szCs w:val="24"/>
        </w:rPr>
        <w:t xml:space="preserve"> </w:t>
      </w:r>
      <w:r w:rsidRPr="00184209">
        <w:rPr>
          <w:sz w:val="24"/>
          <w:szCs w:val="24"/>
        </w:rPr>
        <w:t>Now the page should be displayed.</w:t>
      </w:r>
    </w:p>
    <w:p w14:paraId="7DB23C09" w14:textId="2E583DD9" w:rsidR="009015FE" w:rsidRPr="007C3363" w:rsidRDefault="009015FE" w:rsidP="007C7358">
      <w:pPr>
        <w:spacing w:before="240" w:after="120" w:line="240" w:lineRule="auto"/>
        <w:jc w:val="center"/>
        <w:rPr>
          <w:sz w:val="24"/>
          <w:szCs w:val="24"/>
          <w:lang w:val="pl-PL"/>
        </w:rPr>
      </w:pPr>
      <w:r w:rsidRPr="007C3363">
        <w:rPr>
          <w:noProof/>
          <w:lang w:val="pl-PL"/>
        </w:rPr>
        <w:drawing>
          <wp:inline distT="0" distB="0" distL="0" distR="0" wp14:anchorId="0A498594" wp14:editId="1A34F429">
            <wp:extent cx="4320000" cy="857077"/>
            <wp:effectExtent l="0" t="0" r="4445" b="635"/>
            <wp:docPr id="1043" name="Picture 1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5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68675" w14:textId="70B3F56B" w:rsidR="007C7358" w:rsidRPr="006F0DA2" w:rsidRDefault="006F0DA2" w:rsidP="009015FE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</w:rPr>
      </w:pPr>
      <w:r w:rsidRPr="006F0DA2">
        <w:rPr>
          <w:sz w:val="24"/>
          <w:szCs w:val="24"/>
        </w:rPr>
        <w:t>Add the page name to the URL path</w:t>
      </w:r>
      <w:r w:rsidR="007C7358" w:rsidRPr="006F0DA2">
        <w:rPr>
          <w:sz w:val="24"/>
          <w:szCs w:val="24"/>
        </w:rPr>
        <w:t xml:space="preserve"> </w:t>
      </w:r>
      <w:r w:rsidR="007C7358" w:rsidRPr="006F0DA2">
        <w:rPr>
          <w:b/>
          <w:i/>
          <w:sz w:val="24"/>
          <w:szCs w:val="24"/>
        </w:rPr>
        <w:t>http://</w:t>
      </w:r>
      <w:r w:rsidRPr="006F0DA2">
        <w:rPr>
          <w:b/>
          <w:i/>
          <w:sz w:val="24"/>
          <w:szCs w:val="24"/>
        </w:rPr>
        <w:t>SERVER</w:t>
      </w:r>
      <w:r w:rsidR="007C7358" w:rsidRPr="006F0DA2">
        <w:rPr>
          <w:b/>
          <w:i/>
          <w:sz w:val="24"/>
          <w:szCs w:val="24"/>
        </w:rPr>
        <w:t>/subpage/page.htm</w:t>
      </w:r>
      <w:r w:rsidRPr="006F0DA2">
        <w:rPr>
          <w:sz w:val="24"/>
          <w:szCs w:val="24"/>
        </w:rPr>
        <w:t>.</w:t>
      </w:r>
      <w:r>
        <w:rPr>
          <w:sz w:val="24"/>
          <w:szCs w:val="24"/>
        </w:rPr>
        <w:t xml:space="preserve"> The page should be displayed correctly.</w:t>
      </w:r>
    </w:p>
    <w:p w14:paraId="77C61722" w14:textId="2F734630" w:rsidR="009015FE" w:rsidRPr="007C3363" w:rsidRDefault="009015FE" w:rsidP="007C7358">
      <w:pPr>
        <w:spacing w:before="240" w:after="120" w:line="240" w:lineRule="auto"/>
        <w:jc w:val="center"/>
        <w:rPr>
          <w:sz w:val="24"/>
          <w:szCs w:val="24"/>
          <w:lang w:val="pl-PL"/>
        </w:rPr>
      </w:pPr>
      <w:r w:rsidRPr="007C3363">
        <w:rPr>
          <w:noProof/>
          <w:lang w:val="pl-PL"/>
        </w:rPr>
        <w:drawing>
          <wp:inline distT="0" distB="0" distL="0" distR="0" wp14:anchorId="7458717B" wp14:editId="46AB2F4C">
            <wp:extent cx="4320000" cy="816462"/>
            <wp:effectExtent l="0" t="0" r="4445" b="3175"/>
            <wp:docPr id="1044" name="Picture 1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1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3A44D" w14:textId="51FA37B9" w:rsidR="00092905" w:rsidRDefault="00095EBD" w:rsidP="00092905">
      <w:pPr>
        <w:pStyle w:val="Notuj"/>
        <w:rPr>
          <w:lang w:val="en-US"/>
        </w:rPr>
      </w:pPr>
      <w:r w:rsidRPr="006F0DA2">
        <w:rPr>
          <w:lang w:val="en-US"/>
        </w:rPr>
        <w:t xml:space="preserve">+2 </w:t>
      </w:r>
      <w:r w:rsidR="006F0DA2">
        <w:rPr>
          <w:lang w:val="en-US"/>
        </w:rPr>
        <w:t>Write down</w:t>
      </w:r>
      <w:r w:rsidR="006F0DA2" w:rsidRPr="006F0DA2">
        <w:rPr>
          <w:lang w:val="en-US"/>
        </w:rPr>
        <w:t xml:space="preserve"> the order in which pages are opened.</w:t>
      </w:r>
    </w:p>
    <w:p w14:paraId="0738947E" w14:textId="77777777" w:rsidR="006F0DA2" w:rsidRPr="006F0DA2" w:rsidRDefault="006F0DA2" w:rsidP="00092905">
      <w:pPr>
        <w:pStyle w:val="Notuj"/>
        <w:rPr>
          <w:lang w:val="en-US"/>
        </w:rPr>
      </w:pPr>
    </w:p>
    <w:p w14:paraId="12412E2B" w14:textId="7FD46185" w:rsidR="007C7358" w:rsidRPr="00591B81" w:rsidRDefault="009C3BBE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</w:rPr>
      </w:pPr>
      <w:r w:rsidRPr="00591B81">
        <w:rPr>
          <w:sz w:val="24"/>
          <w:szCs w:val="24"/>
        </w:rPr>
        <w:t>Create folder:</w:t>
      </w:r>
      <w:r w:rsidR="007C7358" w:rsidRPr="00591B81">
        <w:rPr>
          <w:sz w:val="24"/>
          <w:szCs w:val="24"/>
        </w:rPr>
        <w:t xml:space="preserve"> </w:t>
      </w:r>
      <w:r w:rsidR="00435569" w:rsidRPr="00591B81">
        <w:rPr>
          <w:b/>
          <w:i/>
          <w:sz w:val="24"/>
          <w:szCs w:val="24"/>
        </w:rPr>
        <w:t>C:\www\documents</w:t>
      </w:r>
      <w:r w:rsidR="007C7358" w:rsidRPr="00591B81">
        <w:rPr>
          <w:sz w:val="24"/>
          <w:szCs w:val="24"/>
        </w:rPr>
        <w:t>.</w:t>
      </w:r>
    </w:p>
    <w:p w14:paraId="6994DE2B" w14:textId="54443F0E" w:rsidR="007C7358" w:rsidRPr="00591B81" w:rsidRDefault="00591B81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</w:rPr>
      </w:pPr>
      <w:r w:rsidRPr="00591B81">
        <w:rPr>
          <w:bCs/>
          <w:i/>
          <w:sz w:val="24"/>
          <w:szCs w:val="24"/>
        </w:rPr>
        <w:t xml:space="preserve">Inside </w:t>
      </w:r>
      <w:r w:rsidR="007C7358" w:rsidRPr="00591B81">
        <w:rPr>
          <w:b/>
          <w:i/>
          <w:sz w:val="24"/>
          <w:szCs w:val="24"/>
        </w:rPr>
        <w:t>C:</w:t>
      </w:r>
      <w:r w:rsidR="00411204" w:rsidRPr="00591B81">
        <w:rPr>
          <w:b/>
          <w:i/>
          <w:sz w:val="24"/>
          <w:szCs w:val="24"/>
        </w:rPr>
        <w:t>\</w:t>
      </w:r>
      <w:r w:rsidR="007C7358" w:rsidRPr="00591B81">
        <w:rPr>
          <w:b/>
          <w:i/>
          <w:sz w:val="24"/>
          <w:szCs w:val="24"/>
        </w:rPr>
        <w:t>www</w:t>
      </w:r>
      <w:r w:rsidR="00411204" w:rsidRPr="00591B81">
        <w:rPr>
          <w:b/>
          <w:i/>
          <w:sz w:val="24"/>
          <w:szCs w:val="24"/>
        </w:rPr>
        <w:t>\</w:t>
      </w:r>
      <w:r w:rsidR="00671EC2" w:rsidRPr="00591B81">
        <w:rPr>
          <w:b/>
          <w:i/>
          <w:sz w:val="24"/>
          <w:szCs w:val="24"/>
        </w:rPr>
        <w:t>documents</w:t>
      </w:r>
      <w:r w:rsidR="007C7358" w:rsidRPr="00591B81">
        <w:rPr>
          <w:b/>
          <w:i/>
          <w:sz w:val="24"/>
          <w:szCs w:val="24"/>
        </w:rPr>
        <w:t xml:space="preserve"> </w:t>
      </w:r>
      <w:r>
        <w:t>Create:</w:t>
      </w:r>
      <w:r w:rsidR="007C7358" w:rsidRPr="00591B81">
        <w:rPr>
          <w:sz w:val="24"/>
          <w:szCs w:val="24"/>
        </w:rPr>
        <w:t xml:space="preserve"> </w:t>
      </w:r>
      <w:r w:rsidR="007C7358" w:rsidRPr="00591B81">
        <w:rPr>
          <w:b/>
          <w:i/>
          <w:sz w:val="24"/>
          <w:szCs w:val="24"/>
        </w:rPr>
        <w:t>default.htm</w:t>
      </w:r>
      <w:r w:rsidR="007C7358" w:rsidRPr="00591B81">
        <w:rPr>
          <w:sz w:val="24"/>
          <w:szCs w:val="24"/>
        </w:rPr>
        <w:t>.</w:t>
      </w:r>
    </w:p>
    <w:p w14:paraId="3F63FE05" w14:textId="77777777" w:rsidR="007C7358" w:rsidRPr="00320378" w:rsidRDefault="007C7358" w:rsidP="00122B94">
      <w:pPr>
        <w:pStyle w:val="Kod"/>
      </w:pPr>
    </w:p>
    <w:p w14:paraId="7A14E366" w14:textId="77777777" w:rsidR="007C7358" w:rsidRPr="00F22D8C" w:rsidRDefault="007C7358" w:rsidP="00122B94">
      <w:pPr>
        <w:pStyle w:val="Kod"/>
      </w:pPr>
      <w:r w:rsidRPr="00F22D8C">
        <w:t>&lt;!DOCTYPE html&gt;</w:t>
      </w:r>
    </w:p>
    <w:p w14:paraId="0E64BB3D" w14:textId="77777777" w:rsidR="007C7358" w:rsidRPr="00F22D8C" w:rsidRDefault="007C7358" w:rsidP="00122B94">
      <w:pPr>
        <w:pStyle w:val="Kod"/>
      </w:pPr>
      <w:r w:rsidRPr="00F22D8C">
        <w:t>&lt;html&gt;</w:t>
      </w:r>
    </w:p>
    <w:p w14:paraId="496FDE50" w14:textId="77777777" w:rsidR="007C7358" w:rsidRPr="00F22D8C" w:rsidRDefault="007C7358" w:rsidP="00122B94">
      <w:pPr>
        <w:pStyle w:val="Kod"/>
      </w:pPr>
      <w:r w:rsidRPr="00F22D8C">
        <w:t xml:space="preserve"> &lt;head&gt;</w:t>
      </w:r>
    </w:p>
    <w:p w14:paraId="63B08405" w14:textId="77777777" w:rsidR="007C7358" w:rsidRPr="00F22D8C" w:rsidRDefault="007C7358" w:rsidP="00122B94">
      <w:pPr>
        <w:pStyle w:val="Kod"/>
      </w:pPr>
      <w:r w:rsidRPr="00F22D8C">
        <w:t xml:space="preserve">   &lt;meta charset="UTF-8"&gt;</w:t>
      </w:r>
    </w:p>
    <w:p w14:paraId="05C58F4F" w14:textId="77777777" w:rsidR="007C7358" w:rsidRPr="00F22D8C" w:rsidRDefault="007C7358" w:rsidP="00122B94">
      <w:pPr>
        <w:pStyle w:val="Kod"/>
      </w:pPr>
      <w:r w:rsidRPr="00F22D8C">
        <w:t xml:space="preserve">   &lt;title&gt; Default Web Site &lt;/title&gt;</w:t>
      </w:r>
    </w:p>
    <w:p w14:paraId="071774DD" w14:textId="77777777" w:rsidR="007C7358" w:rsidRPr="00F22D8C" w:rsidRDefault="007C7358" w:rsidP="00122B94">
      <w:pPr>
        <w:pStyle w:val="Kod"/>
      </w:pPr>
      <w:r w:rsidRPr="00F22D8C">
        <w:t xml:space="preserve"> &lt;/head&gt;</w:t>
      </w:r>
    </w:p>
    <w:p w14:paraId="29EAE760" w14:textId="77777777" w:rsidR="007C7358" w:rsidRPr="00F22D8C" w:rsidRDefault="007C7358" w:rsidP="00122B94">
      <w:pPr>
        <w:pStyle w:val="Kod"/>
      </w:pPr>
      <w:r w:rsidRPr="00F22D8C">
        <w:t xml:space="preserve"> &lt;body&gt;</w:t>
      </w:r>
    </w:p>
    <w:p w14:paraId="33BB2458" w14:textId="693480EE" w:rsidR="007C7358" w:rsidRPr="00F22D8C" w:rsidRDefault="007C7358" w:rsidP="00122B94">
      <w:pPr>
        <w:pStyle w:val="Kod"/>
      </w:pPr>
      <w:r w:rsidRPr="00F22D8C">
        <w:t xml:space="preserve">   &lt;h3&gt;Host: </w:t>
      </w:r>
      <w:r w:rsidR="006F3E3B">
        <w:t>DC1</w:t>
      </w:r>
      <w:r w:rsidRPr="00F22D8C">
        <w:t>&lt;/h3&gt;</w:t>
      </w:r>
    </w:p>
    <w:p w14:paraId="2D6E0EF9" w14:textId="77777777" w:rsidR="007C7358" w:rsidRPr="007C3363" w:rsidRDefault="007C7358" w:rsidP="00122B94">
      <w:pPr>
        <w:pStyle w:val="Kod"/>
        <w:rPr>
          <w:lang w:val="pl-PL"/>
        </w:rPr>
      </w:pPr>
      <w:r w:rsidRPr="00F22D8C">
        <w:t xml:space="preserve">   </w:t>
      </w:r>
      <w:r w:rsidRPr="007C3363">
        <w:rPr>
          <w:lang w:val="pl-PL"/>
        </w:rPr>
        <w:t>&lt;p&gt; Strona z folderu wirtualnego - plik &lt;i&gt;default.htm&lt;/i&gt;&lt;/p&gt;</w:t>
      </w:r>
    </w:p>
    <w:p w14:paraId="7241397A" w14:textId="77777777" w:rsidR="007C7358" w:rsidRPr="00320378" w:rsidRDefault="007C7358" w:rsidP="00122B94">
      <w:pPr>
        <w:pStyle w:val="Kod"/>
      </w:pPr>
      <w:r w:rsidRPr="007C3363">
        <w:rPr>
          <w:lang w:val="pl-PL"/>
        </w:rPr>
        <w:t xml:space="preserve"> </w:t>
      </w:r>
      <w:r w:rsidRPr="00320378">
        <w:t>&lt;/body&gt;</w:t>
      </w:r>
    </w:p>
    <w:p w14:paraId="4B46E10D" w14:textId="4BC31EB8" w:rsidR="007C7358" w:rsidRPr="00320378" w:rsidRDefault="007C7358" w:rsidP="00122B94">
      <w:pPr>
        <w:pStyle w:val="Kod"/>
      </w:pPr>
      <w:r w:rsidRPr="00320378">
        <w:t>&lt;/html&gt;</w:t>
      </w:r>
    </w:p>
    <w:p w14:paraId="643C94FC" w14:textId="77777777" w:rsidR="00591B81" w:rsidRPr="006526D8" w:rsidRDefault="00591B81" w:rsidP="00591B81">
      <w:r>
        <w:t>Try to personalize this page.</w:t>
      </w:r>
    </w:p>
    <w:p w14:paraId="79348091" w14:textId="13376AD7" w:rsidR="007C7358" w:rsidRPr="007C3363" w:rsidRDefault="00591B81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  <w:lang w:val="pl-PL"/>
        </w:rPr>
      </w:pPr>
      <w:r w:rsidRPr="00591B81">
        <w:rPr>
          <w:sz w:val="24"/>
          <w:szCs w:val="24"/>
          <w:lang w:val="pl-PL"/>
        </w:rPr>
        <w:t>Open IIS Manager</w:t>
      </w:r>
      <w:r>
        <w:rPr>
          <w:sz w:val="24"/>
          <w:szCs w:val="24"/>
          <w:lang w:val="pl-PL"/>
        </w:rPr>
        <w:t>.</w:t>
      </w:r>
    </w:p>
    <w:p w14:paraId="6E353A80" w14:textId="3C796921" w:rsidR="007C7358" w:rsidRPr="00591B81" w:rsidRDefault="00591B81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</w:rPr>
      </w:pPr>
      <w:r w:rsidRPr="00591B81">
        <w:rPr>
          <w:sz w:val="24"/>
          <w:szCs w:val="24"/>
        </w:rPr>
        <w:t>Select: Connections → DC1 → Sites → Default Web Site</w:t>
      </w:r>
    </w:p>
    <w:p w14:paraId="0B123C36" w14:textId="77151C16" w:rsidR="007C7358" w:rsidRPr="00591B81" w:rsidRDefault="00591B81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</w:rPr>
      </w:pPr>
      <w:r w:rsidRPr="00591B81">
        <w:rPr>
          <w:sz w:val="24"/>
          <w:szCs w:val="24"/>
        </w:rPr>
        <w:t xml:space="preserve">Right click -&gt; </w:t>
      </w:r>
      <w:r w:rsidR="007C7358" w:rsidRPr="00591B81">
        <w:rPr>
          <w:b/>
          <w:sz w:val="24"/>
          <w:szCs w:val="24"/>
        </w:rPr>
        <w:t>Add Virtual Directory</w:t>
      </w:r>
      <w:r w:rsidR="007C7358" w:rsidRPr="00591B81">
        <w:rPr>
          <w:sz w:val="24"/>
          <w:szCs w:val="24"/>
        </w:rPr>
        <w:t>.</w:t>
      </w:r>
    </w:p>
    <w:p w14:paraId="559C92E5" w14:textId="77777777" w:rsidR="007C7358" w:rsidRPr="007C3363" w:rsidRDefault="007C7358" w:rsidP="007C7358">
      <w:pPr>
        <w:spacing w:before="240" w:after="120" w:line="240" w:lineRule="auto"/>
        <w:jc w:val="center"/>
        <w:rPr>
          <w:sz w:val="24"/>
          <w:szCs w:val="24"/>
          <w:lang w:val="pl-PL"/>
        </w:rPr>
      </w:pPr>
      <w:r w:rsidRPr="007C3363">
        <w:rPr>
          <w:noProof/>
          <w:lang w:val="pl-PL"/>
        </w:rPr>
        <w:lastRenderedPageBreak/>
        <mc:AlternateContent>
          <mc:Choice Requires="wps">
            <w:drawing>
              <wp:anchor distT="0" distB="0" distL="114300" distR="114300" simplePos="0" relativeHeight="252047360" behindDoc="0" locked="0" layoutInCell="1" allowOverlap="1" wp14:anchorId="5BD853CF" wp14:editId="15140225">
                <wp:simplePos x="0" y="0"/>
                <wp:positionH relativeFrom="column">
                  <wp:posOffset>1881554</wp:posOffset>
                </wp:positionH>
                <wp:positionV relativeFrom="paragraph">
                  <wp:posOffset>1625844</wp:posOffset>
                </wp:positionV>
                <wp:extent cx="888023" cy="131885"/>
                <wp:effectExtent l="0" t="0" r="26670" b="20955"/>
                <wp:wrapNone/>
                <wp:docPr id="583" name="Rectangle: Rounded Corners 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8023" cy="131885"/>
                        </a:xfrm>
                        <a:prstGeom prst="roundRect">
                          <a:avLst>
                            <a:gd name="adj" fmla="val 8407"/>
                          </a:avLst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oundrect w14:anchorId="200DB621" id="Rectangle: Rounded Corners 583" o:spid="_x0000_s1026" style="position:absolute;margin-left:148.15pt;margin-top:128pt;width:69.9pt;height:10.4pt;z-index:25204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51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" filled="f" strokecolor="#ffc000" strokeweight="1pt">
                <v:stroke joinstyle="miter"/>
              </v:roundrect>
            </w:pict>
          </mc:Fallback>
        </mc:AlternateContent>
      </w:r>
      <w:r w:rsidRPr="007C3363">
        <w:rPr>
          <w:noProof/>
          <w:sz w:val="24"/>
          <w:szCs w:val="24"/>
          <w:lang w:val="pl-PL"/>
        </w:rPr>
        <w:drawing>
          <wp:inline distT="0" distB="0" distL="0" distR="0" wp14:anchorId="3BA30608" wp14:editId="782B2A68">
            <wp:extent cx="3209192" cy="2730935"/>
            <wp:effectExtent l="0" t="0" r="0" b="0"/>
            <wp:docPr id="589" name="Picture 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648" cy="2748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C4CA1" w14:textId="5C9873DB" w:rsidR="007C7358" w:rsidRPr="00591B81" w:rsidRDefault="007C7358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</w:rPr>
      </w:pPr>
      <w:r w:rsidRPr="00591B81">
        <w:rPr>
          <w:bCs/>
          <w:sz w:val="24"/>
          <w:szCs w:val="24"/>
        </w:rPr>
        <w:t xml:space="preserve">Add Virtual Directory </w:t>
      </w:r>
      <w:r w:rsidR="00591B81" w:rsidRPr="00591B81">
        <w:rPr>
          <w:bCs/>
          <w:sz w:val="24"/>
          <w:szCs w:val="24"/>
        </w:rPr>
        <w:t xml:space="preserve">-&gt; </w:t>
      </w:r>
      <w:r w:rsidRPr="00591B81">
        <w:rPr>
          <w:bCs/>
          <w:sz w:val="24"/>
          <w:szCs w:val="24"/>
        </w:rPr>
        <w:t>Alias</w:t>
      </w:r>
      <w:r w:rsidR="00591B81" w:rsidRPr="00591B81">
        <w:rPr>
          <w:bCs/>
          <w:sz w:val="24"/>
          <w:szCs w:val="24"/>
        </w:rPr>
        <w:t xml:space="preserve">: </w:t>
      </w:r>
      <w:r w:rsidRPr="00591B81">
        <w:rPr>
          <w:b/>
          <w:sz w:val="24"/>
          <w:szCs w:val="24"/>
        </w:rPr>
        <w:t>docs</w:t>
      </w:r>
      <w:r w:rsidRPr="00591B81">
        <w:rPr>
          <w:sz w:val="24"/>
          <w:szCs w:val="24"/>
        </w:rPr>
        <w:t xml:space="preserve">, </w:t>
      </w:r>
      <w:r w:rsidRPr="00591B81">
        <w:rPr>
          <w:bCs/>
          <w:sz w:val="24"/>
          <w:szCs w:val="24"/>
        </w:rPr>
        <w:t>Physical Path</w:t>
      </w:r>
      <w:r w:rsidR="00591B81">
        <w:rPr>
          <w:bCs/>
          <w:sz w:val="24"/>
          <w:szCs w:val="24"/>
        </w:rPr>
        <w:t>:</w:t>
      </w:r>
      <w:r w:rsidRPr="00591B81">
        <w:rPr>
          <w:sz w:val="24"/>
          <w:szCs w:val="24"/>
        </w:rPr>
        <w:t xml:space="preserve"> </w:t>
      </w:r>
      <w:r w:rsidR="00411204" w:rsidRPr="00591B81">
        <w:rPr>
          <w:b/>
          <w:i/>
          <w:sz w:val="24"/>
          <w:szCs w:val="24"/>
        </w:rPr>
        <w:t>C:\www\documents</w:t>
      </w:r>
      <w:r w:rsidRPr="00591B81">
        <w:rPr>
          <w:sz w:val="24"/>
          <w:szCs w:val="24"/>
        </w:rPr>
        <w:t>.</w:t>
      </w:r>
    </w:p>
    <w:p w14:paraId="3CD4BCD7" w14:textId="3F66FC39" w:rsidR="007C7358" w:rsidRPr="00591B81" w:rsidRDefault="007C7358" w:rsidP="007C7358">
      <w:pPr>
        <w:spacing w:before="240" w:after="120" w:line="240" w:lineRule="auto"/>
        <w:jc w:val="center"/>
        <w:rPr>
          <w:sz w:val="24"/>
          <w:szCs w:val="24"/>
        </w:rPr>
      </w:pPr>
    </w:p>
    <w:p w14:paraId="68DF9133" w14:textId="2B445C4D" w:rsidR="00B969A1" w:rsidRPr="007C3363" w:rsidRDefault="00B969A1" w:rsidP="007C7358">
      <w:pPr>
        <w:spacing w:before="240" w:after="120" w:line="240" w:lineRule="auto"/>
        <w:jc w:val="center"/>
        <w:rPr>
          <w:sz w:val="24"/>
          <w:szCs w:val="24"/>
          <w:lang w:val="pl-PL"/>
        </w:rPr>
      </w:pPr>
      <w:r w:rsidRPr="007C3363">
        <w:rPr>
          <w:noProof/>
          <w:lang w:val="pl-PL"/>
        </w:rPr>
        <w:drawing>
          <wp:inline distT="0" distB="0" distL="0" distR="0" wp14:anchorId="7895BDC0" wp14:editId="165B15FB">
            <wp:extent cx="2520000" cy="2073273"/>
            <wp:effectExtent l="0" t="0" r="0" b="3810"/>
            <wp:docPr id="1045" name="Picture 1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0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D63CA" w14:textId="0C6A5E2A" w:rsidR="007C7358" w:rsidRPr="00591B81" w:rsidRDefault="00591B81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</w:rPr>
      </w:pPr>
      <w:r w:rsidRPr="00320378">
        <w:rPr>
          <w:sz w:val="24"/>
          <w:szCs w:val="24"/>
        </w:rPr>
        <w:t>Open</w:t>
      </w:r>
      <w:r w:rsidR="007C7358" w:rsidRPr="00320378">
        <w:rPr>
          <w:sz w:val="24"/>
          <w:szCs w:val="24"/>
        </w:rPr>
        <w:t xml:space="preserve"> </w:t>
      </w:r>
      <w:r w:rsidR="007C7358" w:rsidRPr="00320378">
        <w:rPr>
          <w:b/>
          <w:i/>
          <w:sz w:val="24"/>
          <w:szCs w:val="24"/>
        </w:rPr>
        <w:t>http://</w:t>
      </w:r>
      <w:r w:rsidRPr="00320378">
        <w:rPr>
          <w:b/>
          <w:i/>
          <w:sz w:val="24"/>
          <w:szCs w:val="24"/>
        </w:rPr>
        <w:t>SERVER</w:t>
      </w:r>
      <w:r w:rsidR="007C7358" w:rsidRPr="00320378">
        <w:rPr>
          <w:b/>
          <w:i/>
          <w:sz w:val="24"/>
          <w:szCs w:val="24"/>
        </w:rPr>
        <w:t>/docs</w:t>
      </w:r>
      <w:r w:rsidRPr="00320378">
        <w:rPr>
          <w:b/>
          <w:i/>
          <w:sz w:val="24"/>
          <w:szCs w:val="24"/>
        </w:rPr>
        <w:t>.</w:t>
      </w:r>
      <w:r w:rsidRPr="00320378">
        <w:rPr>
          <w:sz w:val="24"/>
          <w:szCs w:val="24"/>
        </w:rPr>
        <w:t xml:space="preserve"> </w:t>
      </w:r>
      <w:r w:rsidRPr="00591B81">
        <w:rPr>
          <w:sz w:val="24"/>
          <w:szCs w:val="24"/>
        </w:rPr>
        <w:t>The page should be d</w:t>
      </w:r>
      <w:r>
        <w:rPr>
          <w:sz w:val="24"/>
          <w:szCs w:val="24"/>
        </w:rPr>
        <w:t>isplayed</w:t>
      </w:r>
    </w:p>
    <w:p w14:paraId="01AF0F86" w14:textId="6969E181" w:rsidR="00B33CD9" w:rsidRDefault="00B33CD9" w:rsidP="007C7358">
      <w:pPr>
        <w:pStyle w:val="ListParagraph"/>
        <w:spacing w:before="240" w:after="120" w:line="240" w:lineRule="auto"/>
        <w:ind w:left="567"/>
        <w:contextualSpacing w:val="0"/>
        <w:jc w:val="center"/>
        <w:rPr>
          <w:sz w:val="24"/>
          <w:szCs w:val="24"/>
          <w:lang w:val="pl-PL"/>
        </w:rPr>
      </w:pPr>
      <w:r w:rsidRPr="007C3363">
        <w:rPr>
          <w:noProof/>
          <w:lang w:val="pl-PL"/>
        </w:rPr>
        <w:drawing>
          <wp:inline distT="0" distB="0" distL="0" distR="0" wp14:anchorId="730B9C23" wp14:editId="674CB611">
            <wp:extent cx="4320000" cy="816462"/>
            <wp:effectExtent l="0" t="0" r="4445" b="3175"/>
            <wp:docPr id="1046" name="Picture 1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1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EE67" w14:textId="341032F4" w:rsidR="00D570A6" w:rsidRDefault="00095EBD" w:rsidP="00D570A6">
      <w:pPr>
        <w:pStyle w:val="Notuj"/>
        <w:rPr>
          <w:lang w:val="en-US"/>
        </w:rPr>
      </w:pPr>
      <w:r w:rsidRPr="007E78BE">
        <w:rPr>
          <w:lang w:val="en-US"/>
        </w:rPr>
        <w:t xml:space="preserve">+3 </w:t>
      </w:r>
      <w:r w:rsidR="00591B81" w:rsidRPr="007E78BE">
        <w:rPr>
          <w:lang w:val="en-US"/>
        </w:rPr>
        <w:t>take a screenshot</w:t>
      </w:r>
    </w:p>
    <w:p w14:paraId="7CD232D2" w14:textId="7E64E6C3" w:rsidR="007E78BE" w:rsidRDefault="007E78BE" w:rsidP="007E78BE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</w:rPr>
      </w:pPr>
      <w:r w:rsidRPr="007E78BE">
        <w:rPr>
          <w:sz w:val="24"/>
          <w:szCs w:val="24"/>
        </w:rPr>
        <w:t xml:space="preserve">Open </w:t>
      </w:r>
      <w:proofErr w:type="gramStart"/>
      <w:r w:rsidRPr="007E78BE">
        <w:rPr>
          <w:b/>
          <w:i/>
          <w:sz w:val="24"/>
          <w:szCs w:val="24"/>
        </w:rPr>
        <w:t>http://</w:t>
      </w:r>
      <w:r>
        <w:rPr>
          <w:b/>
          <w:i/>
          <w:sz w:val="24"/>
          <w:szCs w:val="24"/>
        </w:rPr>
        <w:t>NEIGHBOR_</w:t>
      </w:r>
      <w:r w:rsidRPr="007E78BE">
        <w:rPr>
          <w:b/>
          <w:i/>
          <w:sz w:val="24"/>
          <w:szCs w:val="24"/>
        </w:rPr>
        <w:t>SERVER/</w:t>
      </w:r>
      <w:r>
        <w:rPr>
          <w:b/>
          <w:i/>
          <w:sz w:val="24"/>
          <w:szCs w:val="24"/>
        </w:rPr>
        <w:t>[</w:t>
      </w:r>
      <w:proofErr w:type="gramEnd"/>
      <w:r>
        <w:rPr>
          <w:b/>
          <w:i/>
          <w:sz w:val="24"/>
          <w:szCs w:val="24"/>
        </w:rPr>
        <w:t>different URLS]</w:t>
      </w:r>
      <w:r w:rsidRPr="007E78BE">
        <w:rPr>
          <w:b/>
          <w:i/>
          <w:sz w:val="24"/>
          <w:szCs w:val="24"/>
        </w:rPr>
        <w:t>.</w:t>
      </w:r>
      <w:r w:rsidRPr="007E78BE">
        <w:rPr>
          <w:sz w:val="24"/>
          <w:szCs w:val="24"/>
        </w:rPr>
        <w:t xml:space="preserve"> </w:t>
      </w:r>
      <w:r w:rsidRPr="00591B81">
        <w:rPr>
          <w:sz w:val="24"/>
          <w:szCs w:val="24"/>
        </w:rPr>
        <w:t>The page should be d</w:t>
      </w:r>
      <w:r>
        <w:rPr>
          <w:sz w:val="24"/>
          <w:szCs w:val="24"/>
        </w:rPr>
        <w:t>isplayed</w:t>
      </w:r>
    </w:p>
    <w:p w14:paraId="2250A09C" w14:textId="0F9A6882" w:rsidR="007E78BE" w:rsidRDefault="007E78BE" w:rsidP="007E78BE">
      <w:pPr>
        <w:pStyle w:val="ListParagraph"/>
        <w:spacing w:before="120" w:line="240" w:lineRule="auto"/>
        <w:ind w:left="425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Use the </w:t>
      </w:r>
      <w:r w:rsidR="00C6388C">
        <w:rPr>
          <w:sz w:val="24"/>
          <w:szCs w:val="24"/>
        </w:rPr>
        <w:t>neighbor</w:t>
      </w:r>
      <w:r>
        <w:rPr>
          <w:sz w:val="24"/>
          <w:szCs w:val="24"/>
        </w:rPr>
        <w:t xml:space="preserve"> IP address form bridged NIC</w:t>
      </w:r>
      <w:r w:rsidR="00C6388C">
        <w:rPr>
          <w:sz w:val="24"/>
          <w:szCs w:val="24"/>
        </w:rPr>
        <w:t>.</w:t>
      </w:r>
    </w:p>
    <w:p w14:paraId="4C0E4E06" w14:textId="749F557E" w:rsidR="00C6388C" w:rsidRDefault="00C6388C" w:rsidP="00C6388C">
      <w:pPr>
        <w:pStyle w:val="Notuj"/>
        <w:rPr>
          <w:lang w:val="en-US"/>
        </w:rPr>
      </w:pPr>
      <w:r>
        <w:rPr>
          <w:lang w:val="en-US"/>
        </w:rPr>
        <w:t>T</w:t>
      </w:r>
      <w:r w:rsidRPr="007E78BE">
        <w:rPr>
          <w:lang w:val="en-US"/>
        </w:rPr>
        <w:t>ake a screenshot</w:t>
      </w:r>
    </w:p>
    <w:p w14:paraId="00813D5C" w14:textId="6890D5E9" w:rsidR="007C7358" w:rsidRPr="007E78BE" w:rsidRDefault="00591B81" w:rsidP="007C7358">
      <w:pPr>
        <w:shd w:val="clear" w:color="auto" w:fill="D9D9D9" w:themeFill="background1" w:themeFillShade="D9"/>
        <w:spacing w:before="240" w:after="240" w:line="240" w:lineRule="auto"/>
        <w:rPr>
          <w:i/>
          <w:sz w:val="24"/>
          <w:szCs w:val="24"/>
        </w:rPr>
      </w:pPr>
      <w:r w:rsidRPr="007E78BE">
        <w:rPr>
          <w:i/>
          <w:sz w:val="24"/>
          <w:szCs w:val="24"/>
        </w:rPr>
        <w:t>Configuration of Website Bindings (IP, Ports, Hosts)</w:t>
      </w:r>
    </w:p>
    <w:p w14:paraId="791B9124" w14:textId="6C0C7FAA" w:rsidR="007C7358" w:rsidRPr="00272AE9" w:rsidRDefault="007C7358" w:rsidP="007C7358">
      <w:pPr>
        <w:spacing w:before="240" w:line="240" w:lineRule="auto"/>
        <w:rPr>
          <w:b/>
          <w:i/>
          <w:sz w:val="24"/>
          <w:szCs w:val="24"/>
        </w:rPr>
      </w:pPr>
      <w:r w:rsidRPr="00272AE9">
        <w:rPr>
          <w:sz w:val="24"/>
          <w:szCs w:val="24"/>
        </w:rPr>
        <w:t>Host:</w:t>
      </w:r>
      <w:r w:rsidRPr="00272AE9">
        <w:rPr>
          <w:b/>
          <w:i/>
          <w:sz w:val="24"/>
          <w:szCs w:val="24"/>
        </w:rPr>
        <w:t xml:space="preserve"> </w:t>
      </w:r>
      <w:r w:rsidR="006F3E3B" w:rsidRPr="00272AE9">
        <w:rPr>
          <w:b/>
          <w:i/>
          <w:sz w:val="24"/>
          <w:szCs w:val="24"/>
        </w:rPr>
        <w:t>DC1</w:t>
      </w:r>
    </w:p>
    <w:p w14:paraId="319BFE0D" w14:textId="3C5BFCEE" w:rsidR="007C7358" w:rsidRPr="00272AE9" w:rsidRDefault="00272AE9" w:rsidP="007C7358">
      <w:pPr>
        <w:spacing w:before="240" w:line="240" w:lineRule="auto"/>
        <w:rPr>
          <w:sz w:val="24"/>
          <w:szCs w:val="24"/>
        </w:rPr>
      </w:pPr>
      <w:r w:rsidRPr="00272AE9">
        <w:rPr>
          <w:sz w:val="24"/>
          <w:szCs w:val="24"/>
        </w:rPr>
        <w:t>During this task, basic settings of the default website will be configured.</w:t>
      </w:r>
    </w:p>
    <w:p w14:paraId="486E145C" w14:textId="62ACDFE1" w:rsidR="007C7358" w:rsidRPr="00320378" w:rsidRDefault="00272AE9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</w:rPr>
      </w:pPr>
      <w:r w:rsidRPr="00320378">
        <w:rPr>
          <w:sz w:val="24"/>
          <w:szCs w:val="24"/>
        </w:rPr>
        <w:t>Use the second NIC address (NAT)</w:t>
      </w:r>
    </w:p>
    <w:p w14:paraId="420FECE1" w14:textId="18F94F56" w:rsidR="007C7358" w:rsidRPr="00272AE9" w:rsidRDefault="00272AE9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bCs/>
          <w:sz w:val="24"/>
          <w:szCs w:val="24"/>
          <w:lang w:val="pl-PL"/>
        </w:rPr>
      </w:pPr>
      <w:r w:rsidRPr="00272AE9">
        <w:rPr>
          <w:bCs/>
          <w:sz w:val="24"/>
          <w:szCs w:val="24"/>
          <w:lang w:val="pl-PL"/>
        </w:rPr>
        <w:t xml:space="preserve">Start </w:t>
      </w:r>
      <w:r w:rsidR="007C7358" w:rsidRPr="00272AE9">
        <w:rPr>
          <w:bCs/>
          <w:sz w:val="24"/>
          <w:szCs w:val="24"/>
          <w:lang w:val="pl-PL"/>
        </w:rPr>
        <w:t>Internet Information Services (IIS) Manager.</w:t>
      </w:r>
    </w:p>
    <w:p w14:paraId="77FF5D4F" w14:textId="71D58697" w:rsidR="007C7358" w:rsidRPr="00272AE9" w:rsidRDefault="00272AE9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</w:rPr>
      </w:pPr>
      <w:r w:rsidRPr="00272AE9">
        <w:rPr>
          <w:sz w:val="24"/>
          <w:szCs w:val="24"/>
        </w:rPr>
        <w:lastRenderedPageBreak/>
        <w:t>Connections → DC1 → Sites → Default Web Site.</w:t>
      </w:r>
    </w:p>
    <w:p w14:paraId="242A5960" w14:textId="63856514" w:rsidR="007C7358" w:rsidRPr="00272AE9" w:rsidRDefault="00272AE9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</w:rPr>
      </w:pPr>
      <w:r w:rsidRPr="00272AE9">
        <w:rPr>
          <w:sz w:val="24"/>
          <w:szCs w:val="24"/>
        </w:rPr>
        <w:t>Actions → Bindings</w:t>
      </w:r>
      <w:r>
        <w:rPr>
          <w:sz w:val="24"/>
          <w:szCs w:val="24"/>
        </w:rPr>
        <w:t>.</w:t>
      </w:r>
    </w:p>
    <w:p w14:paraId="07B37C23" w14:textId="51DD398A" w:rsidR="007C7358" w:rsidRPr="00272AE9" w:rsidRDefault="007C7358" w:rsidP="007C7358">
      <w:pPr>
        <w:spacing w:before="240" w:line="240" w:lineRule="auto"/>
        <w:jc w:val="center"/>
        <w:rPr>
          <w:sz w:val="24"/>
          <w:szCs w:val="24"/>
        </w:rPr>
      </w:pPr>
    </w:p>
    <w:p w14:paraId="2EFC494D" w14:textId="2EF53A93" w:rsidR="00F0490D" w:rsidRPr="007C3363" w:rsidRDefault="00F0490D" w:rsidP="007C7358">
      <w:pPr>
        <w:spacing w:before="240" w:line="240" w:lineRule="auto"/>
        <w:jc w:val="center"/>
        <w:rPr>
          <w:sz w:val="24"/>
          <w:szCs w:val="24"/>
          <w:lang w:val="pl-PL"/>
        </w:rPr>
      </w:pPr>
      <w:r w:rsidRPr="007C3363">
        <w:rPr>
          <w:noProof/>
          <w:lang w:val="pl-PL"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 wp14:anchorId="2242A23A" wp14:editId="1CFA3726">
                <wp:simplePos x="0" y="0"/>
                <wp:positionH relativeFrom="column">
                  <wp:posOffset>3869977</wp:posOffset>
                </wp:positionH>
                <wp:positionV relativeFrom="paragraph">
                  <wp:posOffset>864690</wp:posOffset>
                </wp:positionV>
                <wp:extent cx="453600" cy="115200"/>
                <wp:effectExtent l="0" t="0" r="22860" b="18415"/>
                <wp:wrapNone/>
                <wp:docPr id="195" name="Rectangle: Rounded Corners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600" cy="115200"/>
                        </a:xfrm>
                        <a:prstGeom prst="roundRect">
                          <a:avLst>
                            <a:gd name="adj" fmla="val 8407"/>
                          </a:avLst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oundrect w14:anchorId="0DFC50E3" id="Rectangle: Rounded Corners 195" o:spid="_x0000_s1026" style="position:absolute;margin-left:304.7pt;margin-top:68.1pt;width:35.7pt;height:9.05pt;z-index:25205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51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" filled="f" strokecolor="#ffc000" strokeweight="1pt">
                <v:stroke joinstyle="miter"/>
              </v:roundrect>
            </w:pict>
          </mc:Fallback>
        </mc:AlternateContent>
      </w:r>
      <w:r w:rsidRPr="007C3363">
        <w:rPr>
          <w:noProof/>
          <w:lang w:val="pl-PL"/>
        </w:rPr>
        <w:drawing>
          <wp:inline distT="0" distB="0" distL="0" distR="0" wp14:anchorId="35CC855B" wp14:editId="162DDEA8">
            <wp:extent cx="3600000" cy="2468462"/>
            <wp:effectExtent l="0" t="0" r="635" b="8255"/>
            <wp:docPr id="1047" name="Picture 1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6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E1067" w14:textId="54726FDE" w:rsidR="007C7358" w:rsidRPr="007C3363" w:rsidRDefault="007C7358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  <w:lang w:val="pl-PL"/>
        </w:rPr>
      </w:pPr>
      <w:r w:rsidRPr="007C3363">
        <w:rPr>
          <w:b/>
          <w:sz w:val="24"/>
          <w:szCs w:val="24"/>
          <w:lang w:val="pl-PL"/>
        </w:rPr>
        <w:t xml:space="preserve">Site </w:t>
      </w:r>
      <w:proofErr w:type="spellStart"/>
      <w:r w:rsidRPr="007C3363">
        <w:rPr>
          <w:b/>
          <w:sz w:val="24"/>
          <w:szCs w:val="24"/>
          <w:lang w:val="pl-PL"/>
        </w:rPr>
        <w:t>Bindings</w:t>
      </w:r>
      <w:proofErr w:type="spellEnd"/>
      <w:r w:rsidRPr="007C3363">
        <w:rPr>
          <w:sz w:val="24"/>
          <w:szCs w:val="24"/>
          <w:lang w:val="pl-PL"/>
        </w:rPr>
        <w:t xml:space="preserve"> </w:t>
      </w:r>
      <w:r w:rsidR="00272AE9">
        <w:rPr>
          <w:sz w:val="24"/>
          <w:szCs w:val="24"/>
          <w:lang w:val="pl-PL"/>
        </w:rPr>
        <w:t>-&gt;</w:t>
      </w:r>
      <w:r w:rsidRPr="007C3363">
        <w:rPr>
          <w:b/>
          <w:i/>
          <w:sz w:val="24"/>
          <w:szCs w:val="24"/>
          <w:lang w:val="pl-PL"/>
        </w:rPr>
        <w:t>http</w:t>
      </w:r>
      <w:r w:rsidR="00272AE9">
        <w:rPr>
          <w:b/>
          <w:i/>
          <w:sz w:val="24"/>
          <w:szCs w:val="24"/>
          <w:lang w:val="pl-PL"/>
        </w:rPr>
        <w:t xml:space="preserve"> -&gt;</w:t>
      </w:r>
      <w:r w:rsidRPr="007C3363">
        <w:rPr>
          <w:sz w:val="24"/>
          <w:szCs w:val="24"/>
          <w:lang w:val="pl-PL"/>
        </w:rPr>
        <w:t xml:space="preserve"> </w:t>
      </w:r>
      <w:r w:rsidRPr="007C3363">
        <w:rPr>
          <w:b/>
          <w:sz w:val="24"/>
          <w:szCs w:val="24"/>
          <w:lang w:val="pl-PL"/>
        </w:rPr>
        <w:t>Edit</w:t>
      </w:r>
      <w:r w:rsidRPr="007C3363">
        <w:rPr>
          <w:sz w:val="24"/>
          <w:szCs w:val="24"/>
          <w:lang w:val="pl-PL"/>
        </w:rPr>
        <w:t>.</w:t>
      </w:r>
    </w:p>
    <w:p w14:paraId="2FB7F00C" w14:textId="77777777" w:rsidR="007C7358" w:rsidRPr="007C3363" w:rsidRDefault="007C7358" w:rsidP="007C7358">
      <w:pPr>
        <w:spacing w:before="240" w:line="240" w:lineRule="auto"/>
        <w:jc w:val="center"/>
        <w:rPr>
          <w:sz w:val="24"/>
          <w:szCs w:val="24"/>
          <w:lang w:val="pl-PL"/>
        </w:rPr>
      </w:pPr>
      <w:r w:rsidRPr="007C3363">
        <w:rPr>
          <w:noProof/>
          <w:lang w:val="pl-PL"/>
        </w:rPr>
        <mc:AlternateContent>
          <mc:Choice Requires="wps">
            <w:drawing>
              <wp:anchor distT="0" distB="0" distL="114300" distR="114300" simplePos="0" relativeHeight="252048384" behindDoc="0" locked="0" layoutInCell="1" allowOverlap="1" wp14:anchorId="196A0C0B" wp14:editId="145CB89F">
                <wp:simplePos x="0" y="0"/>
                <wp:positionH relativeFrom="column">
                  <wp:posOffset>3996000</wp:posOffset>
                </wp:positionH>
                <wp:positionV relativeFrom="paragraph">
                  <wp:posOffset>642525</wp:posOffset>
                </wp:positionV>
                <wp:extent cx="669600" cy="187200"/>
                <wp:effectExtent l="0" t="0" r="16510" b="22860"/>
                <wp:wrapNone/>
                <wp:docPr id="590" name="Rectangle: Rounded Corners 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600" cy="187200"/>
                        </a:xfrm>
                        <a:prstGeom prst="roundRect">
                          <a:avLst>
                            <a:gd name="adj" fmla="val 8407"/>
                          </a:avLst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oundrect w14:anchorId="42D4BDCE" id="Rectangle: Rounded Corners 590" o:spid="_x0000_s1026" style="position:absolute;margin-left:314.65pt;margin-top:50.6pt;width:52.7pt;height:14.75pt;z-index:25204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51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" filled="f" strokecolor="#ffc000" strokeweight="1pt">
                <v:stroke joinstyle="miter"/>
              </v:roundrect>
            </w:pict>
          </mc:Fallback>
        </mc:AlternateContent>
      </w:r>
      <w:r w:rsidRPr="007C3363">
        <w:rPr>
          <w:noProof/>
          <w:sz w:val="24"/>
          <w:szCs w:val="24"/>
          <w:lang w:val="pl-PL"/>
        </w:rPr>
        <w:drawing>
          <wp:inline distT="0" distB="0" distL="0" distR="0" wp14:anchorId="44236F32" wp14:editId="1E6DBD4A">
            <wp:extent cx="3600000" cy="1495522"/>
            <wp:effectExtent l="0" t="0" r="635" b="9525"/>
            <wp:docPr id="588" name="Picture 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95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0D1C7" w14:textId="3391D809" w:rsidR="007C7358" w:rsidRPr="00272AE9" w:rsidRDefault="007C7358" w:rsidP="00860AAD">
      <w:pPr>
        <w:pStyle w:val="ListParagraph"/>
        <w:numPr>
          <w:ilvl w:val="0"/>
          <w:numId w:val="46"/>
        </w:numPr>
        <w:spacing w:before="240" w:line="240" w:lineRule="auto"/>
        <w:ind w:left="426" w:hanging="426"/>
        <w:contextualSpacing w:val="0"/>
        <w:rPr>
          <w:sz w:val="24"/>
          <w:szCs w:val="24"/>
        </w:rPr>
      </w:pPr>
      <w:r w:rsidRPr="00272AE9">
        <w:rPr>
          <w:b/>
          <w:sz w:val="24"/>
          <w:szCs w:val="24"/>
        </w:rPr>
        <w:t>IP address</w:t>
      </w:r>
      <w:r w:rsidRPr="00272AE9">
        <w:rPr>
          <w:sz w:val="24"/>
          <w:szCs w:val="24"/>
        </w:rPr>
        <w:t xml:space="preserve">, </w:t>
      </w:r>
      <w:r w:rsidR="00272AE9" w:rsidRPr="00272AE9">
        <w:rPr>
          <w:sz w:val="24"/>
          <w:szCs w:val="24"/>
        </w:rPr>
        <w:t>sue the second NIC (NAT) IP address</w:t>
      </w:r>
      <w:r w:rsidRPr="00272AE9">
        <w:rPr>
          <w:sz w:val="24"/>
          <w:szCs w:val="24"/>
        </w:rPr>
        <w:t>.</w:t>
      </w:r>
    </w:p>
    <w:p w14:paraId="6EFC9BD4" w14:textId="77777777" w:rsidR="007C7358" w:rsidRPr="007C3363" w:rsidRDefault="007C7358" w:rsidP="007C7358">
      <w:pPr>
        <w:spacing w:before="240" w:line="240" w:lineRule="auto"/>
        <w:jc w:val="center"/>
        <w:rPr>
          <w:sz w:val="24"/>
          <w:szCs w:val="24"/>
          <w:lang w:val="pl-PL"/>
        </w:rPr>
      </w:pPr>
      <w:r w:rsidRPr="007C3363">
        <w:rPr>
          <w:noProof/>
          <w:lang w:val="pl-PL"/>
        </w:rPr>
        <mc:AlternateContent>
          <mc:Choice Requires="wps">
            <w:drawing>
              <wp:anchor distT="0" distB="0" distL="114300" distR="114300" simplePos="0" relativeHeight="252055552" behindDoc="0" locked="0" layoutInCell="1" allowOverlap="1" wp14:anchorId="7303777A" wp14:editId="670B7AFB">
                <wp:simplePos x="0" y="0"/>
                <wp:positionH relativeFrom="column">
                  <wp:posOffset>2196000</wp:posOffset>
                </wp:positionH>
                <wp:positionV relativeFrom="paragraph">
                  <wp:posOffset>443975</wp:posOffset>
                </wp:positionV>
                <wp:extent cx="1332000" cy="266400"/>
                <wp:effectExtent l="0" t="0" r="20955" b="19685"/>
                <wp:wrapNone/>
                <wp:docPr id="209" name="Rectangle: Rounded Corners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00" cy="266400"/>
                        </a:xfrm>
                        <a:prstGeom prst="roundRect">
                          <a:avLst>
                            <a:gd name="adj" fmla="val 8407"/>
                          </a:avLst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oundrect w14:anchorId="35BE4629" id="Rectangle: Rounded Corners 209" o:spid="_x0000_s1026" style="position:absolute;margin-left:172.9pt;margin-top:34.95pt;width:104.9pt;height:21pt;z-index:25205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51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" filled="f" strokecolor="#ffc000" strokeweight="1pt">
                <v:stroke joinstyle="miter"/>
              </v:roundrect>
            </w:pict>
          </mc:Fallback>
        </mc:AlternateContent>
      </w:r>
      <w:r w:rsidRPr="007C3363">
        <w:rPr>
          <w:noProof/>
          <w:sz w:val="24"/>
          <w:szCs w:val="24"/>
          <w:lang w:val="pl-PL"/>
        </w:rPr>
        <w:drawing>
          <wp:inline distT="0" distB="0" distL="0" distR="0" wp14:anchorId="3E79CC2C" wp14:editId="619A776B">
            <wp:extent cx="3240000" cy="1944887"/>
            <wp:effectExtent l="0" t="0" r="0" b="0"/>
            <wp:docPr id="592" name="Picture 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944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2FA5E" w14:textId="34EBA8F8" w:rsidR="007C7358" w:rsidRPr="00272AE9" w:rsidRDefault="00272AE9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bCs/>
          <w:sz w:val="24"/>
          <w:szCs w:val="24"/>
          <w:lang w:val="pl-PL"/>
        </w:rPr>
      </w:pPr>
      <w:r w:rsidRPr="00272AE9">
        <w:rPr>
          <w:bCs/>
          <w:sz w:val="24"/>
          <w:szCs w:val="24"/>
          <w:lang w:val="pl-PL"/>
        </w:rPr>
        <w:t xml:space="preserve">Close </w:t>
      </w:r>
      <w:r w:rsidR="007C7358" w:rsidRPr="00272AE9">
        <w:rPr>
          <w:bCs/>
          <w:sz w:val="24"/>
          <w:szCs w:val="24"/>
          <w:lang w:val="pl-PL"/>
        </w:rPr>
        <w:t xml:space="preserve">Site </w:t>
      </w:r>
      <w:proofErr w:type="spellStart"/>
      <w:r w:rsidR="007C7358" w:rsidRPr="00272AE9">
        <w:rPr>
          <w:bCs/>
          <w:sz w:val="24"/>
          <w:szCs w:val="24"/>
          <w:lang w:val="pl-PL"/>
        </w:rPr>
        <w:t>Bindings</w:t>
      </w:r>
      <w:proofErr w:type="spellEnd"/>
      <w:r w:rsidR="007C7358" w:rsidRPr="00272AE9">
        <w:rPr>
          <w:bCs/>
          <w:sz w:val="24"/>
          <w:szCs w:val="24"/>
          <w:lang w:val="pl-PL"/>
        </w:rPr>
        <w:t>.</w:t>
      </w:r>
    </w:p>
    <w:p w14:paraId="637BC6C8" w14:textId="5961113E" w:rsidR="007C7358" w:rsidRPr="00F22D8C" w:rsidRDefault="007C7358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</w:rPr>
      </w:pPr>
      <w:r w:rsidRPr="00F22D8C">
        <w:rPr>
          <w:b/>
          <w:sz w:val="24"/>
          <w:szCs w:val="24"/>
        </w:rPr>
        <w:t>Connections</w:t>
      </w:r>
      <w:r w:rsidRPr="00F22D8C">
        <w:rPr>
          <w:sz w:val="24"/>
          <w:szCs w:val="24"/>
        </w:rPr>
        <w:t xml:space="preserve"> </w:t>
      </w:r>
      <w:r w:rsidR="00272AE9">
        <w:rPr>
          <w:sz w:val="24"/>
          <w:szCs w:val="24"/>
        </w:rPr>
        <w:t xml:space="preserve">-&gt; </w:t>
      </w:r>
      <w:r w:rsidRPr="00F22D8C">
        <w:rPr>
          <w:b/>
          <w:sz w:val="24"/>
          <w:szCs w:val="24"/>
        </w:rPr>
        <w:t>Sites</w:t>
      </w:r>
      <w:r w:rsidRPr="00F22D8C">
        <w:rPr>
          <w:sz w:val="24"/>
          <w:szCs w:val="24"/>
        </w:rPr>
        <w:t>.</w:t>
      </w:r>
    </w:p>
    <w:p w14:paraId="1E85D062" w14:textId="7A74D960" w:rsidR="007C7358" w:rsidRPr="00272AE9" w:rsidRDefault="00272AE9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</w:rPr>
      </w:pPr>
      <w:r w:rsidRPr="00272AE9">
        <w:rPr>
          <w:sz w:val="24"/>
          <w:szCs w:val="24"/>
        </w:rPr>
        <w:t xml:space="preserve">Window </w:t>
      </w:r>
      <w:proofErr w:type="spellStart"/>
      <w:r w:rsidRPr="00272AE9">
        <w:rPr>
          <w:sz w:val="24"/>
          <w:szCs w:val="24"/>
        </w:rPr>
        <w:t>Feauture</w:t>
      </w:r>
      <w:proofErr w:type="spellEnd"/>
      <w:r w:rsidRPr="00272AE9">
        <w:rPr>
          <w:sz w:val="24"/>
          <w:szCs w:val="24"/>
        </w:rPr>
        <w:t xml:space="preserve"> view -&gt; </w:t>
      </w:r>
      <w:r w:rsidRPr="00272AE9">
        <w:rPr>
          <w:b/>
          <w:sz w:val="24"/>
          <w:szCs w:val="24"/>
        </w:rPr>
        <w:t>Default Website</w:t>
      </w:r>
      <w:r w:rsidRPr="00272AE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-&gt; </w:t>
      </w:r>
      <w:r w:rsidRPr="00272AE9">
        <w:rPr>
          <w:sz w:val="24"/>
          <w:szCs w:val="24"/>
        </w:rPr>
        <w:t xml:space="preserve">column </w:t>
      </w:r>
      <w:r w:rsidR="007C7358" w:rsidRPr="00272AE9">
        <w:rPr>
          <w:b/>
          <w:sz w:val="24"/>
          <w:szCs w:val="24"/>
        </w:rPr>
        <w:t>Binding</w:t>
      </w:r>
      <w:r w:rsidR="007C7358" w:rsidRPr="00272AE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should </w:t>
      </w:r>
      <w:proofErr w:type="gramStart"/>
      <w:r>
        <w:rPr>
          <w:sz w:val="24"/>
          <w:szCs w:val="24"/>
        </w:rPr>
        <w:t>contains</w:t>
      </w:r>
      <w:proofErr w:type="gramEnd"/>
      <w:r w:rsidR="007C7358" w:rsidRPr="00272AE9">
        <w:rPr>
          <w:sz w:val="24"/>
          <w:szCs w:val="24"/>
        </w:rPr>
        <w:t xml:space="preserve">: </w:t>
      </w:r>
      <w:r>
        <w:rPr>
          <w:b/>
          <w:sz w:val="24"/>
          <w:szCs w:val="24"/>
        </w:rPr>
        <w:t>NIC NAT address</w:t>
      </w:r>
      <w:r w:rsidR="007C7358" w:rsidRPr="00272AE9">
        <w:rPr>
          <w:b/>
          <w:sz w:val="24"/>
          <w:szCs w:val="24"/>
        </w:rPr>
        <w:t>:80 (http)</w:t>
      </w:r>
      <w:r w:rsidR="007C7358" w:rsidRPr="00272AE9">
        <w:rPr>
          <w:sz w:val="24"/>
          <w:szCs w:val="24"/>
        </w:rPr>
        <w:t>.</w:t>
      </w:r>
    </w:p>
    <w:p w14:paraId="0E97FE65" w14:textId="77777777" w:rsidR="007C7358" w:rsidRPr="007C3363" w:rsidRDefault="007C7358" w:rsidP="007C7358">
      <w:pPr>
        <w:spacing w:before="120" w:line="240" w:lineRule="auto"/>
        <w:jc w:val="center"/>
        <w:rPr>
          <w:sz w:val="24"/>
          <w:szCs w:val="24"/>
          <w:lang w:val="pl-PL"/>
        </w:rPr>
      </w:pPr>
      <w:r w:rsidRPr="007C3363">
        <w:rPr>
          <w:noProof/>
          <w:lang w:val="pl-PL"/>
        </w:rPr>
        <w:lastRenderedPageBreak/>
        <mc:AlternateContent>
          <mc:Choice Requires="wps">
            <w:drawing>
              <wp:anchor distT="0" distB="0" distL="114300" distR="114300" simplePos="0" relativeHeight="252049408" behindDoc="0" locked="0" layoutInCell="1" allowOverlap="1" wp14:anchorId="7DE42FFD" wp14:editId="3612013C">
                <wp:simplePos x="0" y="0"/>
                <wp:positionH relativeFrom="column">
                  <wp:posOffset>3196375</wp:posOffset>
                </wp:positionH>
                <wp:positionV relativeFrom="paragraph">
                  <wp:posOffset>1141095</wp:posOffset>
                </wp:positionV>
                <wp:extent cx="734400" cy="252000"/>
                <wp:effectExtent l="0" t="0" r="27940" b="15240"/>
                <wp:wrapNone/>
                <wp:docPr id="197" name="Rectangle: Rounded Corners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4400" cy="252000"/>
                        </a:xfrm>
                        <a:prstGeom prst="roundRect">
                          <a:avLst>
                            <a:gd name="adj" fmla="val 8407"/>
                          </a:avLst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oundrect w14:anchorId="323540DF" id="Rectangle: Rounded Corners 197" o:spid="_x0000_s1026" style="position:absolute;margin-left:251.7pt;margin-top:89.85pt;width:57.85pt;height:19.85pt;z-index:25204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51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" filled="f" strokecolor="#ffc000" strokeweight="1pt">
                <v:stroke joinstyle="miter"/>
              </v:roundrect>
            </w:pict>
          </mc:Fallback>
        </mc:AlternateContent>
      </w:r>
      <w:r w:rsidRPr="007C3363">
        <w:rPr>
          <w:noProof/>
          <w:sz w:val="24"/>
          <w:szCs w:val="24"/>
          <w:lang w:val="pl-PL"/>
        </w:rPr>
        <w:drawing>
          <wp:inline distT="0" distB="0" distL="0" distR="0" wp14:anchorId="6BC62C3E" wp14:editId="2C9C315F">
            <wp:extent cx="5040000" cy="2321720"/>
            <wp:effectExtent l="0" t="0" r="8255" b="2540"/>
            <wp:docPr id="593" name="Picture 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32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72468" w14:textId="7D157E32" w:rsidR="007C7358" w:rsidRPr="00272AE9" w:rsidRDefault="00272AE9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bCs/>
          <w:sz w:val="24"/>
          <w:szCs w:val="24"/>
          <w:lang w:val="pl-PL"/>
        </w:rPr>
      </w:pPr>
      <w:r w:rsidRPr="00272AE9">
        <w:rPr>
          <w:bCs/>
          <w:sz w:val="24"/>
          <w:szCs w:val="24"/>
          <w:lang w:val="pl-PL"/>
        </w:rPr>
        <w:t xml:space="preserve">Close </w:t>
      </w:r>
      <w:r w:rsidR="007C7358" w:rsidRPr="00272AE9">
        <w:rPr>
          <w:bCs/>
          <w:sz w:val="24"/>
          <w:szCs w:val="24"/>
          <w:lang w:val="pl-PL"/>
        </w:rPr>
        <w:t>Internet Information Services (IIS) Manager.</w:t>
      </w:r>
    </w:p>
    <w:p w14:paraId="450CA111" w14:textId="4B21F69A" w:rsidR="007C7358" w:rsidRPr="00320378" w:rsidRDefault="00174C9E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</w:rPr>
      </w:pPr>
      <w:r w:rsidRPr="00174C9E">
        <w:rPr>
          <w:sz w:val="24"/>
          <w:szCs w:val="24"/>
        </w:rPr>
        <w:t xml:space="preserve">Open web browser and use the URL with the LAN </w:t>
      </w:r>
      <w:proofErr w:type="spellStart"/>
      <w:r w:rsidRPr="00174C9E">
        <w:rPr>
          <w:sz w:val="24"/>
          <w:szCs w:val="24"/>
        </w:rPr>
        <w:t>srever</w:t>
      </w:r>
      <w:proofErr w:type="spellEnd"/>
      <w:r w:rsidRPr="00174C9E">
        <w:rPr>
          <w:sz w:val="24"/>
          <w:szCs w:val="24"/>
        </w:rPr>
        <w:t xml:space="preserve"> address.</w:t>
      </w:r>
      <w:r w:rsidR="007C7358" w:rsidRPr="00174C9E">
        <w:rPr>
          <w:sz w:val="24"/>
          <w:szCs w:val="24"/>
        </w:rPr>
        <w:t xml:space="preserve"> </w:t>
      </w:r>
      <w:r w:rsidRPr="00174C9E">
        <w:rPr>
          <w:sz w:val="24"/>
          <w:szCs w:val="24"/>
        </w:rPr>
        <w:t>Page should NOT be displayed.</w:t>
      </w:r>
    </w:p>
    <w:p w14:paraId="2B4B4456" w14:textId="7EE4F9B6" w:rsidR="00F0490D" w:rsidRPr="007C3363" w:rsidRDefault="00F0490D" w:rsidP="007C7358">
      <w:pPr>
        <w:spacing w:before="120" w:line="240" w:lineRule="auto"/>
        <w:jc w:val="center"/>
        <w:rPr>
          <w:sz w:val="24"/>
          <w:szCs w:val="24"/>
          <w:lang w:val="pl-PL"/>
        </w:rPr>
      </w:pPr>
      <w:r w:rsidRPr="007C3363">
        <w:rPr>
          <w:noProof/>
          <w:lang w:val="pl-PL"/>
        </w:rPr>
        <w:drawing>
          <wp:inline distT="0" distB="0" distL="0" distR="0" wp14:anchorId="314CC80F" wp14:editId="1B9C4D52">
            <wp:extent cx="4320000" cy="816462"/>
            <wp:effectExtent l="0" t="0" r="4445" b="3175"/>
            <wp:docPr id="1048" name="Picture 1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1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D6BE" w14:textId="1A31D281" w:rsidR="007C7358" w:rsidRPr="007C3363" w:rsidRDefault="00174C9E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  <w:lang w:val="pl-PL"/>
        </w:rPr>
      </w:pPr>
      <w:r w:rsidRPr="00174C9E">
        <w:rPr>
          <w:sz w:val="24"/>
          <w:szCs w:val="24"/>
        </w:rPr>
        <w:t>Open web browser and use the URL with the NAT NIC address.</w:t>
      </w:r>
      <w:r w:rsidR="007C7358" w:rsidRPr="00174C9E">
        <w:rPr>
          <w:sz w:val="24"/>
          <w:szCs w:val="24"/>
        </w:rPr>
        <w:t xml:space="preserve"> </w:t>
      </w:r>
      <w:proofErr w:type="spellStart"/>
      <w:r w:rsidRPr="00174C9E">
        <w:rPr>
          <w:sz w:val="24"/>
          <w:szCs w:val="24"/>
          <w:lang w:val="pl-PL"/>
        </w:rPr>
        <w:t>Page</w:t>
      </w:r>
      <w:proofErr w:type="spellEnd"/>
      <w:r w:rsidRPr="00174C9E">
        <w:rPr>
          <w:sz w:val="24"/>
          <w:szCs w:val="24"/>
          <w:lang w:val="pl-PL"/>
        </w:rPr>
        <w:t xml:space="preserve"> </w:t>
      </w:r>
      <w:proofErr w:type="spellStart"/>
      <w:r w:rsidRPr="00174C9E">
        <w:rPr>
          <w:sz w:val="24"/>
          <w:szCs w:val="24"/>
          <w:lang w:val="pl-PL"/>
        </w:rPr>
        <w:t>should</w:t>
      </w:r>
      <w:proofErr w:type="spellEnd"/>
      <w:r w:rsidRPr="00174C9E">
        <w:rPr>
          <w:sz w:val="24"/>
          <w:szCs w:val="24"/>
          <w:lang w:val="pl-PL"/>
        </w:rPr>
        <w:t xml:space="preserve"> be </w:t>
      </w:r>
      <w:proofErr w:type="spellStart"/>
      <w:r w:rsidRPr="00174C9E">
        <w:rPr>
          <w:sz w:val="24"/>
          <w:szCs w:val="24"/>
          <w:lang w:val="pl-PL"/>
        </w:rPr>
        <w:t>displayed</w:t>
      </w:r>
      <w:proofErr w:type="spellEnd"/>
      <w:r w:rsidR="007C7358" w:rsidRPr="007C3363">
        <w:rPr>
          <w:sz w:val="24"/>
          <w:szCs w:val="24"/>
          <w:lang w:val="pl-PL"/>
        </w:rPr>
        <w:t>.</w:t>
      </w:r>
    </w:p>
    <w:p w14:paraId="48BC882F" w14:textId="7089636A" w:rsidR="00F0490D" w:rsidRDefault="00F0490D" w:rsidP="007C7358">
      <w:pPr>
        <w:spacing w:before="120" w:line="240" w:lineRule="auto"/>
        <w:jc w:val="center"/>
        <w:rPr>
          <w:sz w:val="24"/>
          <w:szCs w:val="24"/>
          <w:lang w:val="pl-PL"/>
        </w:rPr>
      </w:pPr>
      <w:r w:rsidRPr="007C3363">
        <w:rPr>
          <w:noProof/>
          <w:lang w:val="pl-PL"/>
        </w:rPr>
        <w:drawing>
          <wp:inline distT="0" distB="0" distL="0" distR="0" wp14:anchorId="4F0BC5FB" wp14:editId="485F6514">
            <wp:extent cx="4320000" cy="816462"/>
            <wp:effectExtent l="0" t="0" r="4445" b="3175"/>
            <wp:docPr id="1049" name="Picture 1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1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CDA5" w14:textId="6EE10907" w:rsidR="00DF1583" w:rsidRPr="007C3363" w:rsidRDefault="00095EBD" w:rsidP="00DF1583">
      <w:pPr>
        <w:pStyle w:val="Notuj"/>
      </w:pPr>
      <w:r>
        <w:t xml:space="preserve">+4 </w:t>
      </w:r>
      <w:r w:rsidR="00174C9E" w:rsidRPr="00174C9E">
        <w:t xml:space="preserve">Take a </w:t>
      </w:r>
      <w:proofErr w:type="spellStart"/>
      <w:r w:rsidR="00174C9E" w:rsidRPr="00174C9E">
        <w:t>screenshot</w:t>
      </w:r>
      <w:proofErr w:type="spellEnd"/>
    </w:p>
    <w:p w14:paraId="60CB5C85" w14:textId="0A91551B" w:rsidR="007C7358" w:rsidRPr="009F04D0" w:rsidRDefault="009F04D0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bCs/>
          <w:sz w:val="24"/>
          <w:szCs w:val="24"/>
          <w:lang w:val="pl-PL"/>
        </w:rPr>
      </w:pPr>
      <w:r w:rsidRPr="009F04D0">
        <w:rPr>
          <w:bCs/>
          <w:sz w:val="24"/>
          <w:szCs w:val="24"/>
          <w:lang w:val="pl-PL"/>
        </w:rPr>
        <w:t xml:space="preserve">Start </w:t>
      </w:r>
      <w:r w:rsidR="007C7358" w:rsidRPr="009F04D0">
        <w:rPr>
          <w:bCs/>
          <w:sz w:val="24"/>
          <w:szCs w:val="24"/>
          <w:lang w:val="pl-PL"/>
        </w:rPr>
        <w:t>Internet Information Services (IIS) Manager.</w:t>
      </w:r>
    </w:p>
    <w:p w14:paraId="74A9496F" w14:textId="6C1619C9" w:rsidR="007C7358" w:rsidRPr="009F04D0" w:rsidRDefault="007C7358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bCs/>
          <w:sz w:val="24"/>
          <w:szCs w:val="24"/>
          <w:lang w:val="pl-PL"/>
        </w:rPr>
      </w:pPr>
      <w:proofErr w:type="spellStart"/>
      <w:r w:rsidRPr="009F04D0">
        <w:rPr>
          <w:bCs/>
          <w:sz w:val="24"/>
          <w:szCs w:val="24"/>
          <w:lang w:val="pl-PL"/>
        </w:rPr>
        <w:t>Connections</w:t>
      </w:r>
      <w:proofErr w:type="spellEnd"/>
      <w:r w:rsidRPr="009F04D0">
        <w:rPr>
          <w:bCs/>
          <w:sz w:val="24"/>
          <w:szCs w:val="24"/>
          <w:lang w:val="pl-PL"/>
        </w:rPr>
        <w:t xml:space="preserve"> </w:t>
      </w:r>
      <w:r w:rsidR="009F04D0" w:rsidRPr="009F04D0">
        <w:rPr>
          <w:bCs/>
          <w:sz w:val="24"/>
          <w:szCs w:val="24"/>
          <w:lang w:val="pl-PL"/>
        </w:rPr>
        <w:t>-&gt;</w:t>
      </w:r>
      <w:r w:rsidR="006F3E3B" w:rsidRPr="009F04D0">
        <w:rPr>
          <w:bCs/>
          <w:sz w:val="24"/>
          <w:szCs w:val="24"/>
          <w:lang w:val="pl-PL"/>
        </w:rPr>
        <w:t>DC1</w:t>
      </w:r>
      <w:r w:rsidR="009F04D0" w:rsidRPr="009F04D0">
        <w:rPr>
          <w:bCs/>
          <w:sz w:val="24"/>
          <w:szCs w:val="24"/>
          <w:lang w:val="pl-PL"/>
        </w:rPr>
        <w:t xml:space="preserve"> -&gt; </w:t>
      </w:r>
      <w:proofErr w:type="spellStart"/>
      <w:r w:rsidRPr="009F04D0">
        <w:rPr>
          <w:bCs/>
          <w:sz w:val="24"/>
          <w:szCs w:val="24"/>
          <w:lang w:val="pl-PL"/>
        </w:rPr>
        <w:t>Sites</w:t>
      </w:r>
      <w:proofErr w:type="spellEnd"/>
      <w:r w:rsidR="009F04D0" w:rsidRPr="009F04D0">
        <w:rPr>
          <w:bCs/>
          <w:sz w:val="24"/>
          <w:szCs w:val="24"/>
          <w:lang w:val="pl-PL"/>
        </w:rPr>
        <w:t xml:space="preserve"> -&gt;</w:t>
      </w:r>
      <w:r w:rsidRPr="009F04D0">
        <w:rPr>
          <w:bCs/>
          <w:sz w:val="24"/>
          <w:szCs w:val="24"/>
          <w:lang w:val="pl-PL"/>
        </w:rPr>
        <w:t xml:space="preserve"> </w:t>
      </w:r>
      <w:proofErr w:type="spellStart"/>
      <w:r w:rsidRPr="009F04D0">
        <w:rPr>
          <w:bCs/>
          <w:sz w:val="24"/>
          <w:szCs w:val="24"/>
          <w:lang w:val="pl-PL"/>
        </w:rPr>
        <w:t>Default</w:t>
      </w:r>
      <w:proofErr w:type="spellEnd"/>
      <w:r w:rsidRPr="009F04D0">
        <w:rPr>
          <w:bCs/>
          <w:sz w:val="24"/>
          <w:szCs w:val="24"/>
          <w:lang w:val="pl-PL"/>
        </w:rPr>
        <w:t xml:space="preserve"> Web Site.</w:t>
      </w:r>
    </w:p>
    <w:p w14:paraId="1D730F7A" w14:textId="3355FA0F" w:rsidR="007C7358" w:rsidRPr="009F04D0" w:rsidRDefault="009F04D0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bCs/>
          <w:sz w:val="24"/>
          <w:szCs w:val="24"/>
        </w:rPr>
      </w:pPr>
      <w:r w:rsidRPr="009F04D0">
        <w:rPr>
          <w:bCs/>
          <w:sz w:val="24"/>
          <w:szCs w:val="24"/>
        </w:rPr>
        <w:t xml:space="preserve">In </w:t>
      </w:r>
      <w:r w:rsidR="007C7358" w:rsidRPr="009F04D0">
        <w:rPr>
          <w:bCs/>
          <w:sz w:val="24"/>
          <w:szCs w:val="24"/>
        </w:rPr>
        <w:t xml:space="preserve">Action </w:t>
      </w:r>
      <w:r w:rsidRPr="009F04D0">
        <w:rPr>
          <w:bCs/>
          <w:sz w:val="24"/>
          <w:szCs w:val="24"/>
        </w:rPr>
        <w:t xml:space="preserve">panel change </w:t>
      </w:r>
      <w:r w:rsidR="007C7358" w:rsidRPr="009F04D0">
        <w:rPr>
          <w:bCs/>
          <w:sz w:val="24"/>
          <w:szCs w:val="24"/>
        </w:rPr>
        <w:t>Bindings.</w:t>
      </w:r>
    </w:p>
    <w:p w14:paraId="62258160" w14:textId="1E526293" w:rsidR="007C7358" w:rsidRPr="009F04D0" w:rsidRDefault="007C7358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bCs/>
          <w:sz w:val="24"/>
          <w:szCs w:val="24"/>
          <w:lang w:val="pl-PL"/>
        </w:rPr>
      </w:pPr>
      <w:r w:rsidRPr="009F04D0">
        <w:rPr>
          <w:bCs/>
          <w:sz w:val="24"/>
          <w:szCs w:val="24"/>
          <w:lang w:val="pl-PL"/>
        </w:rPr>
        <w:t xml:space="preserve">Site </w:t>
      </w:r>
      <w:proofErr w:type="spellStart"/>
      <w:r w:rsidRPr="009F04D0">
        <w:rPr>
          <w:bCs/>
          <w:sz w:val="24"/>
          <w:szCs w:val="24"/>
          <w:lang w:val="pl-PL"/>
        </w:rPr>
        <w:t>Bindings</w:t>
      </w:r>
      <w:proofErr w:type="spellEnd"/>
      <w:r w:rsidRPr="009F04D0">
        <w:rPr>
          <w:bCs/>
          <w:sz w:val="24"/>
          <w:szCs w:val="24"/>
          <w:lang w:val="pl-PL"/>
        </w:rPr>
        <w:t xml:space="preserve"> </w:t>
      </w:r>
      <w:r w:rsidR="009F04D0" w:rsidRPr="009F04D0">
        <w:rPr>
          <w:bCs/>
          <w:sz w:val="24"/>
          <w:szCs w:val="24"/>
          <w:lang w:val="pl-PL"/>
        </w:rPr>
        <w:t xml:space="preserve">-&gt; </w:t>
      </w:r>
      <w:r w:rsidRPr="009F04D0">
        <w:rPr>
          <w:bCs/>
          <w:i/>
          <w:sz w:val="24"/>
          <w:szCs w:val="24"/>
          <w:lang w:val="pl-PL"/>
        </w:rPr>
        <w:t>http</w:t>
      </w:r>
      <w:r w:rsidR="009F04D0" w:rsidRPr="009F04D0">
        <w:rPr>
          <w:bCs/>
          <w:sz w:val="24"/>
          <w:szCs w:val="24"/>
          <w:lang w:val="pl-PL"/>
        </w:rPr>
        <w:t xml:space="preserve"> -&gt; </w:t>
      </w:r>
      <w:r w:rsidRPr="009F04D0">
        <w:rPr>
          <w:bCs/>
          <w:sz w:val="24"/>
          <w:szCs w:val="24"/>
          <w:lang w:val="pl-PL"/>
        </w:rPr>
        <w:t>Edit.</w:t>
      </w:r>
    </w:p>
    <w:p w14:paraId="026FBBEF" w14:textId="1ABD2052" w:rsidR="007C7358" w:rsidRPr="009F04D0" w:rsidRDefault="007C7358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</w:rPr>
      </w:pPr>
      <w:r w:rsidRPr="009F04D0">
        <w:rPr>
          <w:bCs/>
          <w:sz w:val="24"/>
          <w:szCs w:val="24"/>
        </w:rPr>
        <w:t xml:space="preserve">IP address </w:t>
      </w:r>
      <w:r w:rsidR="009F04D0" w:rsidRPr="009F04D0">
        <w:rPr>
          <w:bCs/>
          <w:sz w:val="24"/>
          <w:szCs w:val="24"/>
        </w:rPr>
        <w:t xml:space="preserve">_&gt; </w:t>
      </w:r>
      <w:r w:rsidRPr="009F04D0">
        <w:rPr>
          <w:bCs/>
          <w:i/>
          <w:sz w:val="24"/>
          <w:szCs w:val="24"/>
        </w:rPr>
        <w:t>All Unassigned</w:t>
      </w:r>
      <w:r w:rsidRPr="009F04D0">
        <w:rPr>
          <w:bCs/>
          <w:sz w:val="24"/>
          <w:szCs w:val="24"/>
        </w:rPr>
        <w:t xml:space="preserve">, Port </w:t>
      </w:r>
      <w:r w:rsidR="009F04D0" w:rsidRPr="009F04D0">
        <w:rPr>
          <w:bCs/>
          <w:sz w:val="24"/>
          <w:szCs w:val="24"/>
        </w:rPr>
        <w:t xml:space="preserve">-&gt; </w:t>
      </w:r>
      <w:r w:rsidRPr="009F04D0">
        <w:rPr>
          <w:b/>
          <w:i/>
          <w:sz w:val="24"/>
          <w:szCs w:val="24"/>
        </w:rPr>
        <w:t>8282</w:t>
      </w:r>
      <w:r w:rsidRPr="009F04D0">
        <w:rPr>
          <w:sz w:val="24"/>
          <w:szCs w:val="24"/>
        </w:rPr>
        <w:t>.</w:t>
      </w:r>
    </w:p>
    <w:p w14:paraId="138977E0" w14:textId="77777777" w:rsidR="007C7358" w:rsidRPr="007C3363" w:rsidRDefault="007C7358" w:rsidP="007C7358">
      <w:pPr>
        <w:spacing w:before="120" w:line="240" w:lineRule="auto"/>
        <w:jc w:val="center"/>
        <w:rPr>
          <w:sz w:val="24"/>
          <w:szCs w:val="24"/>
          <w:lang w:val="pl-PL"/>
        </w:rPr>
      </w:pPr>
      <w:r w:rsidRPr="007C3363">
        <w:rPr>
          <w:noProof/>
          <w:lang w:val="pl-PL"/>
        </w:rPr>
        <mc:AlternateContent>
          <mc:Choice Requires="wps">
            <w:drawing>
              <wp:anchor distT="0" distB="0" distL="114300" distR="114300" simplePos="0" relativeHeight="252054528" behindDoc="0" locked="0" layoutInCell="1" allowOverlap="1" wp14:anchorId="0A5C0D64" wp14:editId="087A58FF">
                <wp:simplePos x="0" y="0"/>
                <wp:positionH relativeFrom="column">
                  <wp:posOffset>3519805</wp:posOffset>
                </wp:positionH>
                <wp:positionV relativeFrom="paragraph">
                  <wp:posOffset>350305</wp:posOffset>
                </wp:positionV>
                <wp:extent cx="381600" cy="295200"/>
                <wp:effectExtent l="0" t="0" r="19050" b="10160"/>
                <wp:wrapNone/>
                <wp:docPr id="208" name="Rectangle: Rounded Corners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0" cy="295200"/>
                        </a:xfrm>
                        <a:prstGeom prst="roundRect">
                          <a:avLst>
                            <a:gd name="adj" fmla="val 8407"/>
                          </a:avLst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oundrect w14:anchorId="58BC1ED5" id="Rectangle: Rounded Corners 208" o:spid="_x0000_s1026" style="position:absolute;margin-left:277.15pt;margin-top:27.6pt;width:30.05pt;height:23.25pt;z-index:25205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51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" filled="f" strokecolor="#ffc000" strokeweight="1pt">
                <v:stroke joinstyle="miter"/>
              </v:roundrect>
            </w:pict>
          </mc:Fallback>
        </mc:AlternateContent>
      </w:r>
      <w:r w:rsidRPr="007C3363">
        <w:rPr>
          <w:noProof/>
          <w:sz w:val="24"/>
          <w:szCs w:val="24"/>
          <w:lang w:val="pl-PL"/>
        </w:rPr>
        <w:drawing>
          <wp:inline distT="0" distB="0" distL="0" distR="0" wp14:anchorId="58B4F3CB" wp14:editId="30F9A5B0">
            <wp:extent cx="3240000" cy="1943277"/>
            <wp:effectExtent l="0" t="0" r="0" b="0"/>
            <wp:docPr id="848" name="Picture 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943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87AC3" w14:textId="4C32A291" w:rsidR="007C7358" w:rsidRPr="009F04D0" w:rsidRDefault="009F04D0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</w:rPr>
      </w:pPr>
      <w:proofErr w:type="spellStart"/>
      <w:r w:rsidRPr="009F04D0">
        <w:rPr>
          <w:sz w:val="24"/>
          <w:szCs w:val="24"/>
        </w:rPr>
        <w:t>Cose</w:t>
      </w:r>
      <w:proofErr w:type="spellEnd"/>
      <w:r w:rsidRPr="009F04D0">
        <w:rPr>
          <w:sz w:val="24"/>
          <w:szCs w:val="24"/>
        </w:rPr>
        <w:t xml:space="preserve"> </w:t>
      </w:r>
      <w:r w:rsidR="00CC7668" w:rsidRPr="009F04D0">
        <w:rPr>
          <w:sz w:val="24"/>
          <w:szCs w:val="24"/>
        </w:rPr>
        <w:t xml:space="preserve">Edit </w:t>
      </w:r>
      <w:r w:rsidR="007C7358" w:rsidRPr="009F04D0">
        <w:rPr>
          <w:sz w:val="24"/>
          <w:szCs w:val="24"/>
        </w:rPr>
        <w:t xml:space="preserve">Site </w:t>
      </w:r>
      <w:proofErr w:type="spellStart"/>
      <w:r w:rsidR="007C7358" w:rsidRPr="009F04D0">
        <w:rPr>
          <w:sz w:val="24"/>
          <w:szCs w:val="24"/>
        </w:rPr>
        <w:t>Bindings.</w:t>
      </w:r>
      <w:r w:rsidRPr="009F04D0">
        <w:rPr>
          <w:sz w:val="24"/>
          <w:szCs w:val="24"/>
        </w:rPr>
        <w:t>Click</w:t>
      </w:r>
      <w:proofErr w:type="spellEnd"/>
      <w:r w:rsidR="00C322C6" w:rsidRPr="009F04D0">
        <w:rPr>
          <w:sz w:val="24"/>
          <w:szCs w:val="24"/>
        </w:rPr>
        <w:t xml:space="preserve"> OK.</w:t>
      </w:r>
    </w:p>
    <w:p w14:paraId="0B0938C6" w14:textId="12CAA744" w:rsidR="007C7358" w:rsidRPr="009F04D0" w:rsidRDefault="007C7358" w:rsidP="003A4437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bCs/>
          <w:sz w:val="24"/>
          <w:szCs w:val="24"/>
        </w:rPr>
      </w:pPr>
      <w:r w:rsidRPr="009F04D0">
        <w:rPr>
          <w:bCs/>
          <w:sz w:val="24"/>
          <w:szCs w:val="24"/>
        </w:rPr>
        <w:t xml:space="preserve">Connections </w:t>
      </w:r>
      <w:r w:rsidR="009F04D0" w:rsidRPr="009F04D0">
        <w:rPr>
          <w:bCs/>
          <w:sz w:val="24"/>
          <w:szCs w:val="24"/>
        </w:rPr>
        <w:t xml:space="preserve">-&gt; </w:t>
      </w:r>
      <w:r w:rsidRPr="009F04D0">
        <w:rPr>
          <w:bCs/>
          <w:sz w:val="24"/>
          <w:szCs w:val="24"/>
        </w:rPr>
        <w:t>Sites</w:t>
      </w:r>
      <w:r w:rsidR="009F04D0" w:rsidRPr="009F04D0">
        <w:rPr>
          <w:bCs/>
          <w:sz w:val="24"/>
          <w:szCs w:val="24"/>
        </w:rPr>
        <w:t xml:space="preserve"> -&gt;</w:t>
      </w:r>
      <w:r w:rsidRPr="009F04D0">
        <w:rPr>
          <w:bCs/>
          <w:sz w:val="24"/>
          <w:szCs w:val="24"/>
        </w:rPr>
        <w:t xml:space="preserve"> Default Website </w:t>
      </w:r>
      <w:r w:rsidR="009F04D0" w:rsidRPr="009F04D0">
        <w:rPr>
          <w:bCs/>
          <w:sz w:val="24"/>
          <w:szCs w:val="24"/>
        </w:rPr>
        <w:t xml:space="preserve">-&gt; Bindings </w:t>
      </w:r>
      <w:proofErr w:type="spellStart"/>
      <w:r w:rsidR="009F04D0" w:rsidRPr="009F04D0">
        <w:rPr>
          <w:bCs/>
          <w:sz w:val="24"/>
          <w:szCs w:val="24"/>
        </w:rPr>
        <w:t>shuld</w:t>
      </w:r>
      <w:proofErr w:type="spellEnd"/>
      <w:r w:rsidR="009F04D0" w:rsidRPr="009F04D0">
        <w:rPr>
          <w:bCs/>
          <w:sz w:val="24"/>
          <w:szCs w:val="24"/>
        </w:rPr>
        <w:t xml:space="preserve"> be configured </w:t>
      </w:r>
      <w:proofErr w:type="gramStart"/>
      <w:r w:rsidR="009F04D0" w:rsidRPr="009F04D0">
        <w:rPr>
          <w:bCs/>
          <w:sz w:val="24"/>
          <w:szCs w:val="24"/>
        </w:rPr>
        <w:t xml:space="preserve">with </w:t>
      </w:r>
      <w:r w:rsidRPr="009F04D0">
        <w:rPr>
          <w:bCs/>
          <w:sz w:val="24"/>
          <w:szCs w:val="24"/>
        </w:rPr>
        <w:t xml:space="preserve"> *</w:t>
      </w:r>
      <w:proofErr w:type="gramEnd"/>
      <w:r w:rsidRPr="009F04D0">
        <w:rPr>
          <w:bCs/>
          <w:sz w:val="24"/>
          <w:szCs w:val="24"/>
        </w:rPr>
        <w:t>:8282 (http).</w:t>
      </w:r>
    </w:p>
    <w:p w14:paraId="7BD3B980" w14:textId="77777777" w:rsidR="007C7358" w:rsidRPr="007C3363" w:rsidRDefault="007C7358" w:rsidP="007C7358">
      <w:pPr>
        <w:spacing w:before="120" w:line="240" w:lineRule="auto"/>
        <w:jc w:val="center"/>
        <w:rPr>
          <w:sz w:val="24"/>
          <w:szCs w:val="24"/>
          <w:lang w:val="pl-PL"/>
        </w:rPr>
      </w:pPr>
      <w:r w:rsidRPr="007C3363">
        <w:rPr>
          <w:noProof/>
          <w:lang w:val="pl-PL"/>
        </w:rPr>
        <w:lastRenderedPageBreak/>
        <mc:AlternateContent>
          <mc:Choice Requires="wps">
            <w:drawing>
              <wp:anchor distT="0" distB="0" distL="114300" distR="114300" simplePos="0" relativeHeight="252051456" behindDoc="0" locked="0" layoutInCell="1" allowOverlap="1" wp14:anchorId="74561CD6" wp14:editId="269D3E05">
                <wp:simplePos x="0" y="0"/>
                <wp:positionH relativeFrom="column">
                  <wp:posOffset>3204000</wp:posOffset>
                </wp:positionH>
                <wp:positionV relativeFrom="paragraph">
                  <wp:posOffset>1159440</wp:posOffset>
                </wp:positionV>
                <wp:extent cx="511200" cy="252000"/>
                <wp:effectExtent l="0" t="0" r="22225" b="15240"/>
                <wp:wrapNone/>
                <wp:docPr id="207" name="Rectangle: Rounded Corners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200" cy="252000"/>
                        </a:xfrm>
                        <a:prstGeom prst="roundRect">
                          <a:avLst>
                            <a:gd name="adj" fmla="val 8407"/>
                          </a:avLst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oundrect w14:anchorId="4F28A595" id="Rectangle: Rounded Corners 207" o:spid="_x0000_s1026" style="position:absolute;margin-left:252.3pt;margin-top:91.3pt;width:40.25pt;height:19.85pt;z-index:25205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51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" filled="f" strokecolor="#ffc000" strokeweight="1pt">
                <v:stroke joinstyle="miter"/>
              </v:roundrect>
            </w:pict>
          </mc:Fallback>
        </mc:AlternateContent>
      </w:r>
      <w:r w:rsidRPr="007C3363">
        <w:rPr>
          <w:noProof/>
          <w:sz w:val="24"/>
          <w:szCs w:val="24"/>
          <w:lang w:val="pl-PL"/>
        </w:rPr>
        <w:drawing>
          <wp:inline distT="0" distB="0" distL="0" distR="0" wp14:anchorId="79611E74" wp14:editId="1DDA43C6">
            <wp:extent cx="5040000" cy="2327646"/>
            <wp:effectExtent l="0" t="0" r="8255" b="0"/>
            <wp:docPr id="849" name="Picture 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327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05ED6" w14:textId="1839368C" w:rsidR="007C7358" w:rsidRPr="009F04D0" w:rsidRDefault="009F04D0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bCs/>
          <w:sz w:val="24"/>
          <w:szCs w:val="24"/>
          <w:lang w:val="pl-PL"/>
        </w:rPr>
      </w:pPr>
      <w:r w:rsidRPr="009F04D0">
        <w:rPr>
          <w:bCs/>
          <w:sz w:val="24"/>
          <w:szCs w:val="24"/>
          <w:lang w:val="pl-PL"/>
        </w:rPr>
        <w:t xml:space="preserve">Close </w:t>
      </w:r>
      <w:r w:rsidR="007C7358" w:rsidRPr="009F04D0">
        <w:rPr>
          <w:bCs/>
          <w:sz w:val="24"/>
          <w:szCs w:val="24"/>
          <w:lang w:val="pl-PL"/>
        </w:rPr>
        <w:t>Internet Information Services (IIS) Manager.</w:t>
      </w:r>
    </w:p>
    <w:p w14:paraId="4BC2EA9E" w14:textId="72061FC2" w:rsidR="007C7358" w:rsidRPr="005021ED" w:rsidRDefault="009F04D0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</w:rPr>
      </w:pPr>
      <w:r w:rsidRPr="009F04D0">
        <w:rPr>
          <w:sz w:val="24"/>
          <w:szCs w:val="24"/>
        </w:rPr>
        <w:t xml:space="preserve">From the client </w:t>
      </w:r>
      <w:r w:rsidR="005021ED">
        <w:rPr>
          <w:sz w:val="24"/>
          <w:szCs w:val="24"/>
        </w:rPr>
        <w:t xml:space="preserve">VM </w:t>
      </w:r>
      <w:r w:rsidRPr="005021ED">
        <w:rPr>
          <w:b/>
          <w:bCs/>
          <w:sz w:val="24"/>
          <w:szCs w:val="24"/>
        </w:rPr>
        <w:t>CL1</w:t>
      </w:r>
      <w:r w:rsidRPr="009F04D0">
        <w:rPr>
          <w:sz w:val="24"/>
          <w:szCs w:val="24"/>
        </w:rPr>
        <w:t xml:space="preserve"> try to open the server page at port 8282: </w:t>
      </w:r>
      <w:r w:rsidR="007C7358" w:rsidRPr="009F04D0">
        <w:rPr>
          <w:b/>
          <w:i/>
          <w:sz w:val="24"/>
          <w:szCs w:val="24"/>
        </w:rPr>
        <w:t>http://</w:t>
      </w:r>
      <w:r>
        <w:rPr>
          <w:b/>
          <w:i/>
          <w:sz w:val="24"/>
          <w:szCs w:val="24"/>
        </w:rPr>
        <w:t>SERVER</w:t>
      </w:r>
      <w:r w:rsidR="005021ED">
        <w:rPr>
          <w:b/>
          <w:i/>
          <w:sz w:val="24"/>
          <w:szCs w:val="24"/>
        </w:rPr>
        <w:t>_IP</w:t>
      </w:r>
      <w:r w:rsidR="007C7358" w:rsidRPr="009F04D0">
        <w:rPr>
          <w:b/>
          <w:i/>
          <w:sz w:val="24"/>
          <w:szCs w:val="24"/>
        </w:rPr>
        <w:t>:8282</w:t>
      </w:r>
      <w:r w:rsidR="005021ED">
        <w:rPr>
          <w:b/>
          <w:i/>
          <w:sz w:val="24"/>
          <w:szCs w:val="24"/>
        </w:rPr>
        <w:t xml:space="preserve">. </w:t>
      </w:r>
    </w:p>
    <w:p w14:paraId="0FAF960E" w14:textId="77777777" w:rsidR="007C7358" w:rsidRPr="007C3363" w:rsidRDefault="007C7358" w:rsidP="007C7358">
      <w:pPr>
        <w:spacing w:before="120" w:line="240" w:lineRule="auto"/>
        <w:jc w:val="center"/>
        <w:rPr>
          <w:sz w:val="24"/>
          <w:szCs w:val="24"/>
          <w:lang w:val="pl-PL"/>
        </w:rPr>
      </w:pPr>
      <w:r w:rsidRPr="007C3363">
        <w:rPr>
          <w:noProof/>
          <w:sz w:val="24"/>
          <w:szCs w:val="24"/>
          <w:lang w:val="pl-PL"/>
        </w:rPr>
        <w:drawing>
          <wp:inline distT="0" distB="0" distL="0" distR="0" wp14:anchorId="5966D1AE" wp14:editId="5886D661">
            <wp:extent cx="3600000" cy="1073380"/>
            <wp:effectExtent l="0" t="0" r="635" b="0"/>
            <wp:docPr id="850" name="Picture 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C44B7" w14:textId="6BF9611C" w:rsidR="007C7358" w:rsidRPr="00303EF7" w:rsidRDefault="00303EF7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</w:rPr>
      </w:pPr>
      <w:r w:rsidRPr="00303EF7">
        <w:rPr>
          <w:sz w:val="24"/>
          <w:szCs w:val="24"/>
        </w:rPr>
        <w:t>Check and configure DC1 fi</w:t>
      </w:r>
      <w:r>
        <w:rPr>
          <w:sz w:val="24"/>
          <w:szCs w:val="24"/>
        </w:rPr>
        <w:t xml:space="preserve">rewall settings. On </w:t>
      </w:r>
      <w:r w:rsidR="006F3E3B" w:rsidRPr="00303EF7">
        <w:rPr>
          <w:b/>
          <w:bCs/>
          <w:sz w:val="24"/>
          <w:szCs w:val="24"/>
        </w:rPr>
        <w:t>DC1</w:t>
      </w:r>
      <w:r w:rsidR="00CC63A4" w:rsidRPr="00303EF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start </w:t>
      </w:r>
      <w:r w:rsidR="007C7358" w:rsidRPr="00303EF7">
        <w:rPr>
          <w:b/>
          <w:sz w:val="24"/>
          <w:szCs w:val="24"/>
        </w:rPr>
        <w:t>Windows Firewall</w:t>
      </w:r>
      <w:r w:rsidR="007C7358" w:rsidRPr="00303EF7">
        <w:rPr>
          <w:sz w:val="24"/>
          <w:szCs w:val="24"/>
        </w:rPr>
        <w:t>.</w:t>
      </w:r>
    </w:p>
    <w:p w14:paraId="7A6AC0AB" w14:textId="167900C0" w:rsidR="007C7358" w:rsidRPr="00303EF7" w:rsidRDefault="007C7358" w:rsidP="00D47A7C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</w:rPr>
      </w:pPr>
      <w:r w:rsidRPr="00303EF7">
        <w:rPr>
          <w:b/>
          <w:sz w:val="24"/>
          <w:szCs w:val="24"/>
        </w:rPr>
        <w:t>Windows Firewall</w:t>
      </w:r>
      <w:r w:rsidRPr="00303EF7">
        <w:rPr>
          <w:sz w:val="24"/>
          <w:szCs w:val="24"/>
        </w:rPr>
        <w:t xml:space="preserve"> </w:t>
      </w:r>
      <w:r w:rsidR="00303EF7" w:rsidRPr="00303EF7">
        <w:rPr>
          <w:sz w:val="24"/>
          <w:szCs w:val="24"/>
        </w:rPr>
        <w:t xml:space="preserve">-&gt; </w:t>
      </w:r>
      <w:r w:rsidRPr="00303EF7">
        <w:rPr>
          <w:b/>
          <w:sz w:val="24"/>
          <w:szCs w:val="24"/>
        </w:rPr>
        <w:t xml:space="preserve">Advanced settings </w:t>
      </w:r>
      <w:r w:rsidR="00303EF7" w:rsidRPr="00303EF7">
        <w:rPr>
          <w:b/>
          <w:sz w:val="24"/>
          <w:szCs w:val="24"/>
        </w:rPr>
        <w:t xml:space="preserve">-&gt; </w:t>
      </w:r>
      <w:r w:rsidRPr="00303EF7">
        <w:rPr>
          <w:b/>
          <w:sz w:val="24"/>
          <w:szCs w:val="24"/>
        </w:rPr>
        <w:t>Advanced Security</w:t>
      </w:r>
      <w:r w:rsidRPr="00303EF7">
        <w:rPr>
          <w:sz w:val="24"/>
          <w:szCs w:val="24"/>
        </w:rPr>
        <w:t xml:space="preserve"> </w:t>
      </w:r>
      <w:r w:rsidR="00303EF7" w:rsidRPr="00303EF7">
        <w:rPr>
          <w:sz w:val="24"/>
          <w:szCs w:val="24"/>
        </w:rPr>
        <w:t xml:space="preserve">-&gt; </w:t>
      </w:r>
      <w:r w:rsidRPr="00303EF7">
        <w:rPr>
          <w:b/>
          <w:sz w:val="24"/>
          <w:szCs w:val="24"/>
        </w:rPr>
        <w:t>Inbound Rules</w:t>
      </w:r>
      <w:r w:rsidR="00303EF7">
        <w:rPr>
          <w:b/>
          <w:sz w:val="24"/>
          <w:szCs w:val="24"/>
        </w:rPr>
        <w:t xml:space="preserve"> -&gt;</w:t>
      </w:r>
      <w:r w:rsidRPr="00303EF7">
        <w:rPr>
          <w:sz w:val="24"/>
          <w:szCs w:val="24"/>
        </w:rPr>
        <w:t xml:space="preserve"> </w:t>
      </w:r>
      <w:r w:rsidRPr="00303EF7">
        <w:rPr>
          <w:b/>
          <w:sz w:val="24"/>
          <w:szCs w:val="24"/>
        </w:rPr>
        <w:t>New Rule</w:t>
      </w:r>
      <w:r w:rsidR="00303EF7">
        <w:rPr>
          <w:b/>
          <w:sz w:val="24"/>
          <w:szCs w:val="24"/>
        </w:rPr>
        <w:t xml:space="preserve"> (right mouse click)</w:t>
      </w:r>
      <w:r w:rsidRPr="00303EF7">
        <w:rPr>
          <w:sz w:val="24"/>
          <w:szCs w:val="24"/>
        </w:rPr>
        <w:t>.</w:t>
      </w:r>
    </w:p>
    <w:p w14:paraId="6C6E5F6C" w14:textId="77777777" w:rsidR="007C7358" w:rsidRPr="007C3363" w:rsidRDefault="007C7358" w:rsidP="007C7358">
      <w:pPr>
        <w:spacing w:before="120" w:line="240" w:lineRule="auto"/>
        <w:jc w:val="center"/>
        <w:rPr>
          <w:sz w:val="24"/>
          <w:szCs w:val="24"/>
          <w:lang w:val="pl-PL"/>
        </w:rPr>
      </w:pPr>
      <w:r w:rsidRPr="007C3363">
        <w:rPr>
          <w:noProof/>
          <w:lang w:val="pl-PL"/>
        </w:rPr>
        <mc:AlternateContent>
          <mc:Choice Requires="wps">
            <w:drawing>
              <wp:anchor distT="0" distB="0" distL="114300" distR="114300" simplePos="0" relativeHeight="252052480" behindDoc="0" locked="0" layoutInCell="1" allowOverlap="1" wp14:anchorId="47DB1CBB" wp14:editId="3BEA1570">
                <wp:simplePos x="0" y="0"/>
                <wp:positionH relativeFrom="column">
                  <wp:posOffset>2030401</wp:posOffset>
                </wp:positionH>
                <wp:positionV relativeFrom="paragraph">
                  <wp:posOffset>716340</wp:posOffset>
                </wp:positionV>
                <wp:extent cx="468000" cy="144000"/>
                <wp:effectExtent l="0" t="0" r="27305" b="27940"/>
                <wp:wrapNone/>
                <wp:docPr id="214" name="Rectangle: Rounded Corners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000" cy="144000"/>
                        </a:xfrm>
                        <a:prstGeom prst="roundRect">
                          <a:avLst>
                            <a:gd name="adj" fmla="val 8407"/>
                          </a:avLst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oundrect w14:anchorId="3EC6FBB4" id="Rectangle: Rounded Corners 214" o:spid="_x0000_s1026" style="position:absolute;margin-left:159.85pt;margin-top:56.4pt;width:36.85pt;height:11.35pt;z-index:25205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51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" filled="f" strokecolor="#ffc000" strokeweight="1pt">
                <v:stroke joinstyle="miter"/>
              </v:roundrect>
            </w:pict>
          </mc:Fallback>
        </mc:AlternateContent>
      </w:r>
      <w:r w:rsidRPr="007C3363">
        <w:rPr>
          <w:noProof/>
          <w:sz w:val="24"/>
          <w:szCs w:val="24"/>
          <w:lang w:val="pl-PL"/>
        </w:rPr>
        <w:drawing>
          <wp:inline distT="0" distB="0" distL="0" distR="0" wp14:anchorId="1E454BEC" wp14:editId="637E553A">
            <wp:extent cx="3240000" cy="1795824"/>
            <wp:effectExtent l="0" t="0" r="0" b="0"/>
            <wp:docPr id="851" name="Picture 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795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FA373" w14:textId="034426AF" w:rsidR="007C7358" w:rsidRPr="00303EF7" w:rsidRDefault="007C7358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</w:rPr>
      </w:pPr>
      <w:r w:rsidRPr="00303EF7">
        <w:rPr>
          <w:b/>
          <w:sz w:val="24"/>
          <w:szCs w:val="24"/>
        </w:rPr>
        <w:t xml:space="preserve">New Inbound Rule </w:t>
      </w:r>
      <w:proofErr w:type="gramStart"/>
      <w:r w:rsidRPr="00303EF7">
        <w:rPr>
          <w:b/>
          <w:sz w:val="24"/>
          <w:szCs w:val="24"/>
        </w:rPr>
        <w:t>Wizard</w:t>
      </w:r>
      <w:r w:rsidRPr="00303EF7">
        <w:rPr>
          <w:sz w:val="24"/>
          <w:szCs w:val="24"/>
        </w:rPr>
        <w:t xml:space="preserve"> </w:t>
      </w:r>
      <w:r w:rsidR="00303EF7" w:rsidRPr="00303EF7">
        <w:rPr>
          <w:sz w:val="24"/>
          <w:szCs w:val="24"/>
        </w:rPr>
        <w:t xml:space="preserve"> -</w:t>
      </w:r>
      <w:proofErr w:type="gramEnd"/>
      <w:r w:rsidR="00303EF7" w:rsidRPr="00303EF7">
        <w:rPr>
          <w:sz w:val="24"/>
          <w:szCs w:val="24"/>
        </w:rPr>
        <w:t>&gt;</w:t>
      </w:r>
      <w:r w:rsidRPr="00303EF7">
        <w:rPr>
          <w:b/>
          <w:sz w:val="24"/>
          <w:szCs w:val="24"/>
        </w:rPr>
        <w:t>Port</w:t>
      </w:r>
      <w:r w:rsidRPr="00303EF7">
        <w:rPr>
          <w:sz w:val="24"/>
          <w:szCs w:val="24"/>
        </w:rPr>
        <w:t>.</w:t>
      </w:r>
    </w:p>
    <w:p w14:paraId="473E5E4D" w14:textId="77777777" w:rsidR="007C7358" w:rsidRPr="007C3363" w:rsidRDefault="007C7358" w:rsidP="007C7358">
      <w:pPr>
        <w:spacing w:before="120" w:line="240" w:lineRule="auto"/>
        <w:jc w:val="center"/>
        <w:rPr>
          <w:sz w:val="24"/>
          <w:szCs w:val="24"/>
          <w:lang w:val="pl-PL"/>
        </w:rPr>
      </w:pPr>
      <w:r w:rsidRPr="007C3363">
        <w:rPr>
          <w:noProof/>
          <w:lang w:val="pl-PL"/>
        </w:rPr>
        <w:drawing>
          <wp:inline distT="0" distB="0" distL="0" distR="0" wp14:anchorId="009890A1" wp14:editId="77F11BF2">
            <wp:extent cx="3240000" cy="2650154"/>
            <wp:effectExtent l="0" t="0" r="0" b="0"/>
            <wp:docPr id="852" name="Picture 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50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AF8C6" w14:textId="77777777" w:rsidR="007C7358" w:rsidRPr="007C3363" w:rsidRDefault="007C7358" w:rsidP="007C7358">
      <w:pPr>
        <w:spacing w:before="120" w:line="240" w:lineRule="auto"/>
        <w:jc w:val="center"/>
        <w:rPr>
          <w:sz w:val="24"/>
          <w:szCs w:val="24"/>
          <w:lang w:val="pl-PL"/>
        </w:rPr>
      </w:pPr>
    </w:p>
    <w:p w14:paraId="01F69947" w14:textId="27971E11" w:rsidR="007C7358" w:rsidRPr="00303EF7" w:rsidRDefault="007C7358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</w:rPr>
      </w:pPr>
      <w:r w:rsidRPr="00303EF7">
        <w:rPr>
          <w:b/>
          <w:sz w:val="24"/>
          <w:szCs w:val="24"/>
        </w:rPr>
        <w:t>Protocol and Ports</w:t>
      </w:r>
      <w:r w:rsidRPr="00303EF7">
        <w:rPr>
          <w:sz w:val="24"/>
          <w:szCs w:val="24"/>
        </w:rPr>
        <w:t xml:space="preserve"> </w:t>
      </w:r>
      <w:r w:rsidR="00303EF7" w:rsidRPr="00303EF7">
        <w:rPr>
          <w:sz w:val="24"/>
          <w:szCs w:val="24"/>
        </w:rPr>
        <w:t xml:space="preserve">select </w:t>
      </w:r>
      <w:r w:rsidRPr="00303EF7">
        <w:rPr>
          <w:b/>
          <w:i/>
          <w:sz w:val="24"/>
          <w:szCs w:val="24"/>
        </w:rPr>
        <w:t>TCP</w:t>
      </w:r>
      <w:r w:rsidRPr="00303EF7">
        <w:rPr>
          <w:sz w:val="24"/>
          <w:szCs w:val="24"/>
        </w:rPr>
        <w:t xml:space="preserve"> </w:t>
      </w:r>
      <w:r w:rsidR="00303EF7" w:rsidRPr="00303EF7">
        <w:rPr>
          <w:sz w:val="24"/>
          <w:szCs w:val="24"/>
        </w:rPr>
        <w:t xml:space="preserve">and set </w:t>
      </w:r>
      <w:r w:rsidRPr="00303EF7">
        <w:rPr>
          <w:b/>
          <w:sz w:val="24"/>
          <w:szCs w:val="24"/>
        </w:rPr>
        <w:t>Specific local ports</w:t>
      </w:r>
      <w:r w:rsidRPr="00303EF7">
        <w:rPr>
          <w:sz w:val="24"/>
          <w:szCs w:val="24"/>
        </w:rPr>
        <w:t xml:space="preserve"> </w:t>
      </w:r>
      <w:r w:rsidR="00303EF7" w:rsidRPr="00303EF7">
        <w:rPr>
          <w:sz w:val="24"/>
          <w:szCs w:val="24"/>
        </w:rPr>
        <w:t>t</w:t>
      </w:r>
      <w:r w:rsidR="00303EF7">
        <w:rPr>
          <w:sz w:val="24"/>
          <w:szCs w:val="24"/>
        </w:rPr>
        <w:t xml:space="preserve">o </w:t>
      </w:r>
      <w:r w:rsidRPr="00303EF7">
        <w:rPr>
          <w:b/>
          <w:i/>
          <w:sz w:val="24"/>
          <w:szCs w:val="24"/>
        </w:rPr>
        <w:t>8282</w:t>
      </w:r>
      <w:r w:rsidRPr="00303EF7">
        <w:rPr>
          <w:sz w:val="24"/>
          <w:szCs w:val="24"/>
        </w:rPr>
        <w:t>.</w:t>
      </w:r>
    </w:p>
    <w:p w14:paraId="6C62E7FF" w14:textId="77777777" w:rsidR="007C7358" w:rsidRPr="007C3363" w:rsidRDefault="007C7358" w:rsidP="007C7358">
      <w:pPr>
        <w:spacing w:before="120" w:line="240" w:lineRule="auto"/>
        <w:jc w:val="center"/>
        <w:rPr>
          <w:sz w:val="24"/>
          <w:szCs w:val="24"/>
          <w:lang w:val="pl-PL"/>
        </w:rPr>
      </w:pPr>
      <w:r w:rsidRPr="007C3363">
        <w:rPr>
          <w:noProof/>
          <w:sz w:val="24"/>
          <w:szCs w:val="24"/>
          <w:lang w:val="pl-PL"/>
        </w:rPr>
        <w:drawing>
          <wp:inline distT="0" distB="0" distL="0" distR="0" wp14:anchorId="77C9FA3D" wp14:editId="1A91EE1F">
            <wp:extent cx="3240000" cy="2651161"/>
            <wp:effectExtent l="0" t="0" r="0" b="0"/>
            <wp:docPr id="853" name="Picture 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51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B0C1D" w14:textId="320DA48C" w:rsidR="007C7358" w:rsidRPr="007C3363" w:rsidRDefault="007C7358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  <w:lang w:val="pl-PL"/>
        </w:rPr>
      </w:pPr>
      <w:r w:rsidRPr="007C3363">
        <w:rPr>
          <w:b/>
          <w:sz w:val="24"/>
          <w:szCs w:val="24"/>
          <w:lang w:val="pl-PL"/>
        </w:rPr>
        <w:t>Action</w:t>
      </w:r>
      <w:r w:rsidRPr="007C3363">
        <w:rPr>
          <w:sz w:val="24"/>
          <w:szCs w:val="24"/>
          <w:lang w:val="pl-PL"/>
        </w:rPr>
        <w:t xml:space="preserve"> </w:t>
      </w:r>
      <w:r w:rsidR="00303EF7">
        <w:rPr>
          <w:sz w:val="24"/>
          <w:szCs w:val="24"/>
          <w:lang w:val="pl-PL"/>
        </w:rPr>
        <w:t xml:space="preserve">-&gt; </w:t>
      </w:r>
      <w:proofErr w:type="spellStart"/>
      <w:r w:rsidRPr="007C3363">
        <w:rPr>
          <w:b/>
          <w:sz w:val="24"/>
          <w:szCs w:val="24"/>
          <w:lang w:val="pl-PL"/>
        </w:rPr>
        <w:t>Allow</w:t>
      </w:r>
      <w:proofErr w:type="spellEnd"/>
      <w:r w:rsidRPr="007C3363">
        <w:rPr>
          <w:b/>
          <w:sz w:val="24"/>
          <w:szCs w:val="24"/>
          <w:lang w:val="pl-PL"/>
        </w:rPr>
        <w:t xml:space="preserve"> the </w:t>
      </w:r>
      <w:proofErr w:type="spellStart"/>
      <w:r w:rsidRPr="007C3363">
        <w:rPr>
          <w:b/>
          <w:sz w:val="24"/>
          <w:szCs w:val="24"/>
          <w:lang w:val="pl-PL"/>
        </w:rPr>
        <w:t>connection</w:t>
      </w:r>
      <w:proofErr w:type="spellEnd"/>
      <w:r w:rsidRPr="007C3363">
        <w:rPr>
          <w:sz w:val="24"/>
          <w:szCs w:val="24"/>
          <w:lang w:val="pl-PL"/>
        </w:rPr>
        <w:t>.</w:t>
      </w:r>
    </w:p>
    <w:p w14:paraId="0ABC834A" w14:textId="77777777" w:rsidR="007C7358" w:rsidRPr="007C3363" w:rsidRDefault="007C7358" w:rsidP="007C7358">
      <w:pPr>
        <w:spacing w:before="120" w:line="240" w:lineRule="auto"/>
        <w:jc w:val="center"/>
        <w:rPr>
          <w:sz w:val="24"/>
          <w:szCs w:val="24"/>
          <w:lang w:val="pl-PL"/>
        </w:rPr>
      </w:pPr>
      <w:r w:rsidRPr="007C3363">
        <w:rPr>
          <w:noProof/>
          <w:lang w:val="pl-PL"/>
        </w:rPr>
        <w:drawing>
          <wp:inline distT="0" distB="0" distL="0" distR="0" wp14:anchorId="6B68EDC1" wp14:editId="337604CB">
            <wp:extent cx="3240000" cy="2639127"/>
            <wp:effectExtent l="0" t="0" r="0" b="8890"/>
            <wp:docPr id="854" name="Picture 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39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55DAF" w14:textId="77777777" w:rsidR="007C7358" w:rsidRPr="007C3363" w:rsidRDefault="007C7358" w:rsidP="007C7358">
      <w:pPr>
        <w:spacing w:before="120" w:line="240" w:lineRule="auto"/>
        <w:rPr>
          <w:sz w:val="24"/>
          <w:szCs w:val="24"/>
          <w:lang w:val="pl-PL"/>
        </w:rPr>
      </w:pPr>
    </w:p>
    <w:p w14:paraId="1CE85A2F" w14:textId="323686CE" w:rsidR="007C7358" w:rsidRPr="007C3363" w:rsidRDefault="007C7358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  <w:lang w:val="pl-PL"/>
        </w:rPr>
      </w:pPr>
      <w:r w:rsidRPr="007C3363">
        <w:rPr>
          <w:b/>
          <w:sz w:val="24"/>
          <w:szCs w:val="24"/>
          <w:lang w:val="pl-PL"/>
        </w:rPr>
        <w:t>Profile</w:t>
      </w:r>
      <w:r w:rsidR="00303EF7">
        <w:rPr>
          <w:b/>
          <w:sz w:val="24"/>
          <w:szCs w:val="24"/>
          <w:lang w:val="pl-PL"/>
        </w:rPr>
        <w:t xml:space="preserve"> – </w:t>
      </w:r>
      <w:proofErr w:type="spellStart"/>
      <w:r w:rsidR="00303EF7">
        <w:rPr>
          <w:b/>
          <w:sz w:val="24"/>
          <w:szCs w:val="24"/>
          <w:lang w:val="pl-PL"/>
        </w:rPr>
        <w:t>select</w:t>
      </w:r>
      <w:proofErr w:type="spellEnd"/>
      <w:r w:rsidR="00303EF7">
        <w:rPr>
          <w:b/>
          <w:sz w:val="24"/>
          <w:szCs w:val="24"/>
          <w:lang w:val="pl-PL"/>
        </w:rPr>
        <w:t xml:space="preserve"> </w:t>
      </w:r>
      <w:proofErr w:type="spellStart"/>
      <w:r w:rsidR="00303EF7">
        <w:rPr>
          <w:b/>
          <w:sz w:val="24"/>
          <w:szCs w:val="24"/>
          <w:lang w:val="pl-PL"/>
        </w:rPr>
        <w:t>all</w:t>
      </w:r>
      <w:proofErr w:type="spellEnd"/>
      <w:r w:rsidRPr="007C3363">
        <w:rPr>
          <w:sz w:val="24"/>
          <w:szCs w:val="24"/>
          <w:lang w:val="pl-PL"/>
        </w:rPr>
        <w:t>.</w:t>
      </w:r>
    </w:p>
    <w:p w14:paraId="18D8775F" w14:textId="77777777" w:rsidR="007C7358" w:rsidRPr="007C3363" w:rsidRDefault="007C7358" w:rsidP="007C7358">
      <w:pPr>
        <w:spacing w:before="120" w:line="240" w:lineRule="auto"/>
        <w:jc w:val="center"/>
        <w:rPr>
          <w:sz w:val="24"/>
          <w:szCs w:val="24"/>
          <w:lang w:val="pl-PL"/>
        </w:rPr>
      </w:pPr>
      <w:r w:rsidRPr="007C3363">
        <w:rPr>
          <w:noProof/>
          <w:sz w:val="24"/>
          <w:szCs w:val="24"/>
          <w:lang w:val="pl-PL"/>
        </w:rPr>
        <w:drawing>
          <wp:inline distT="0" distB="0" distL="0" distR="0" wp14:anchorId="51A2A701" wp14:editId="67EDA13C">
            <wp:extent cx="3240000" cy="2639769"/>
            <wp:effectExtent l="0" t="0" r="0" b="8255"/>
            <wp:docPr id="855" name="Picture 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39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83720" w14:textId="48C67F1B" w:rsidR="007C7358" w:rsidRPr="00303EF7" w:rsidRDefault="007C7358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</w:rPr>
      </w:pPr>
      <w:r w:rsidRPr="00303EF7">
        <w:rPr>
          <w:b/>
          <w:sz w:val="24"/>
          <w:szCs w:val="24"/>
        </w:rPr>
        <w:t>Name</w:t>
      </w:r>
      <w:r w:rsidRPr="00303EF7">
        <w:rPr>
          <w:sz w:val="24"/>
          <w:szCs w:val="24"/>
        </w:rPr>
        <w:t xml:space="preserve"> </w:t>
      </w:r>
      <w:r w:rsidR="00303EF7" w:rsidRPr="00303EF7">
        <w:rPr>
          <w:sz w:val="24"/>
          <w:szCs w:val="24"/>
        </w:rPr>
        <w:t xml:space="preserve">-&gt; </w:t>
      </w:r>
      <w:r w:rsidRPr="00303EF7">
        <w:rPr>
          <w:b/>
          <w:sz w:val="24"/>
          <w:szCs w:val="24"/>
        </w:rPr>
        <w:t>Name</w:t>
      </w:r>
      <w:r w:rsidR="00303EF7" w:rsidRPr="00303EF7">
        <w:rPr>
          <w:sz w:val="24"/>
          <w:szCs w:val="24"/>
        </w:rPr>
        <w:t>: writ</w:t>
      </w:r>
      <w:r w:rsidR="00303EF7">
        <w:rPr>
          <w:sz w:val="24"/>
          <w:szCs w:val="24"/>
        </w:rPr>
        <w:t xml:space="preserve">e </w:t>
      </w:r>
      <w:r w:rsidRPr="00303EF7">
        <w:rPr>
          <w:b/>
          <w:i/>
          <w:sz w:val="24"/>
          <w:szCs w:val="24"/>
        </w:rPr>
        <w:t>HTTP Traffic-in (Port 8282)</w:t>
      </w:r>
      <w:r w:rsidRPr="00303EF7">
        <w:rPr>
          <w:sz w:val="24"/>
          <w:szCs w:val="24"/>
        </w:rPr>
        <w:t xml:space="preserve">, </w:t>
      </w:r>
      <w:r w:rsidR="00303EF7">
        <w:rPr>
          <w:sz w:val="24"/>
          <w:szCs w:val="24"/>
        </w:rPr>
        <w:t xml:space="preserve">and click </w:t>
      </w:r>
      <w:r w:rsidRPr="00303EF7">
        <w:rPr>
          <w:b/>
          <w:sz w:val="24"/>
          <w:szCs w:val="24"/>
        </w:rPr>
        <w:t>Finish</w:t>
      </w:r>
      <w:r w:rsidRPr="00303EF7">
        <w:rPr>
          <w:sz w:val="24"/>
          <w:szCs w:val="24"/>
        </w:rPr>
        <w:t>.</w:t>
      </w:r>
    </w:p>
    <w:p w14:paraId="1017A8A2" w14:textId="77777777" w:rsidR="007C7358" w:rsidRPr="007C3363" w:rsidRDefault="007C7358" w:rsidP="007C7358">
      <w:pPr>
        <w:spacing w:before="120" w:line="240" w:lineRule="auto"/>
        <w:jc w:val="center"/>
        <w:rPr>
          <w:sz w:val="24"/>
          <w:szCs w:val="24"/>
          <w:lang w:val="pl-PL"/>
        </w:rPr>
      </w:pPr>
      <w:r w:rsidRPr="007C3363">
        <w:rPr>
          <w:noProof/>
          <w:sz w:val="24"/>
          <w:szCs w:val="24"/>
          <w:lang w:val="pl-PL"/>
        </w:rPr>
        <w:lastRenderedPageBreak/>
        <w:drawing>
          <wp:inline distT="0" distB="0" distL="0" distR="0" wp14:anchorId="224F6CC4" wp14:editId="5C0C593E">
            <wp:extent cx="3240000" cy="2631418"/>
            <wp:effectExtent l="0" t="0" r="0" b="0"/>
            <wp:docPr id="856" name="Picture 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31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D18CE" w14:textId="7A2F2D29" w:rsidR="007C7358" w:rsidRPr="00303EF7" w:rsidRDefault="00303EF7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</w:rPr>
      </w:pPr>
      <w:r w:rsidRPr="00303EF7">
        <w:rPr>
          <w:sz w:val="24"/>
          <w:szCs w:val="24"/>
        </w:rPr>
        <w:t xml:space="preserve">The </w:t>
      </w:r>
      <w:proofErr w:type="spellStart"/>
      <w:r w:rsidRPr="00303EF7">
        <w:rPr>
          <w:sz w:val="24"/>
          <w:szCs w:val="24"/>
        </w:rPr>
        <w:t>roule</w:t>
      </w:r>
      <w:proofErr w:type="spellEnd"/>
      <w:r w:rsidRPr="00303EF7">
        <w:rPr>
          <w:sz w:val="24"/>
          <w:szCs w:val="24"/>
        </w:rPr>
        <w:t xml:space="preserve"> should appear in </w:t>
      </w:r>
      <w:r w:rsidR="007C7358" w:rsidRPr="00303EF7">
        <w:rPr>
          <w:b/>
          <w:sz w:val="24"/>
          <w:szCs w:val="24"/>
        </w:rPr>
        <w:t>Inbound Rules</w:t>
      </w:r>
      <w:r w:rsidRPr="00303EF7">
        <w:rPr>
          <w:bCs/>
          <w:sz w:val="24"/>
          <w:szCs w:val="24"/>
        </w:rPr>
        <w:t xml:space="preserve"> </w:t>
      </w:r>
      <w:proofErr w:type="spellStart"/>
      <w:r w:rsidRPr="00303EF7">
        <w:rPr>
          <w:bCs/>
          <w:sz w:val="24"/>
          <w:szCs w:val="24"/>
        </w:rPr>
        <w:t>pannel</w:t>
      </w:r>
      <w:proofErr w:type="spellEnd"/>
      <w:r w:rsidR="007C7358" w:rsidRPr="00303EF7">
        <w:rPr>
          <w:sz w:val="24"/>
          <w:szCs w:val="24"/>
        </w:rPr>
        <w:t>.</w:t>
      </w:r>
    </w:p>
    <w:p w14:paraId="699D7B63" w14:textId="77777777" w:rsidR="007C7358" w:rsidRPr="007C3363" w:rsidRDefault="007C7358" w:rsidP="007C7358">
      <w:pPr>
        <w:spacing w:before="120" w:line="240" w:lineRule="auto"/>
        <w:jc w:val="center"/>
        <w:rPr>
          <w:sz w:val="24"/>
          <w:szCs w:val="24"/>
          <w:lang w:val="pl-PL"/>
        </w:rPr>
      </w:pPr>
      <w:r w:rsidRPr="007C3363">
        <w:rPr>
          <w:noProof/>
          <w:lang w:val="pl-PL"/>
        </w:rPr>
        <mc:AlternateContent>
          <mc:Choice Requires="wps">
            <w:drawing>
              <wp:anchor distT="0" distB="0" distL="114300" distR="114300" simplePos="0" relativeHeight="252053504" behindDoc="0" locked="0" layoutInCell="1" allowOverlap="1" wp14:anchorId="60C888A5" wp14:editId="082F1C14">
                <wp:simplePos x="0" y="0"/>
                <wp:positionH relativeFrom="column">
                  <wp:posOffset>2419201</wp:posOffset>
                </wp:positionH>
                <wp:positionV relativeFrom="paragraph">
                  <wp:posOffset>818985</wp:posOffset>
                </wp:positionV>
                <wp:extent cx="986400" cy="144000"/>
                <wp:effectExtent l="0" t="0" r="23495" b="27940"/>
                <wp:wrapNone/>
                <wp:docPr id="219" name="Rectangle: Rounded Corners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6400" cy="144000"/>
                        </a:xfrm>
                        <a:prstGeom prst="roundRect">
                          <a:avLst>
                            <a:gd name="adj" fmla="val 8407"/>
                          </a:avLst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oundrect w14:anchorId="61A6A711" id="Rectangle: Rounded Corners 219" o:spid="_x0000_s1026" style="position:absolute;margin-left:190.5pt;margin-top:64.5pt;width:77.65pt;height:11.35pt;z-index:25205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51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" filled="f" strokecolor="#ffc000" strokeweight="1pt">
                <v:stroke joinstyle="miter"/>
              </v:roundrect>
            </w:pict>
          </mc:Fallback>
        </mc:AlternateContent>
      </w:r>
      <w:r w:rsidRPr="007C3363">
        <w:rPr>
          <w:noProof/>
          <w:sz w:val="24"/>
          <w:szCs w:val="24"/>
          <w:lang w:val="pl-PL"/>
        </w:rPr>
        <w:drawing>
          <wp:inline distT="0" distB="0" distL="0" distR="0" wp14:anchorId="1254E197" wp14:editId="5D5F2BC8">
            <wp:extent cx="3024000" cy="1225796"/>
            <wp:effectExtent l="0" t="0" r="5080" b="0"/>
            <wp:docPr id="857" name="Picture 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2438" cy="1241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37C2D" w14:textId="459D1BBB" w:rsidR="007C7358" w:rsidRPr="00303EF7" w:rsidRDefault="00303EF7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bCs/>
          <w:sz w:val="24"/>
          <w:szCs w:val="24"/>
          <w:lang w:val="pl-PL"/>
        </w:rPr>
      </w:pPr>
      <w:r w:rsidRPr="00303EF7">
        <w:rPr>
          <w:bCs/>
          <w:sz w:val="24"/>
          <w:szCs w:val="24"/>
          <w:lang w:val="pl-PL"/>
        </w:rPr>
        <w:t xml:space="preserve">Close </w:t>
      </w:r>
      <w:r w:rsidR="007C7358" w:rsidRPr="00303EF7">
        <w:rPr>
          <w:bCs/>
          <w:sz w:val="24"/>
          <w:szCs w:val="24"/>
          <w:lang w:val="pl-PL"/>
        </w:rPr>
        <w:t>Windows Firewall.</w:t>
      </w:r>
    </w:p>
    <w:p w14:paraId="0A0FA3D1" w14:textId="4544BF68" w:rsidR="007C7358" w:rsidRPr="007C3363" w:rsidRDefault="005B7196" w:rsidP="00860AAD">
      <w:pPr>
        <w:pStyle w:val="ListParagraph"/>
        <w:numPr>
          <w:ilvl w:val="0"/>
          <w:numId w:val="46"/>
        </w:numPr>
        <w:spacing w:before="120" w:line="240" w:lineRule="auto"/>
        <w:ind w:left="425" w:hanging="425"/>
        <w:contextualSpacing w:val="0"/>
        <w:rPr>
          <w:sz w:val="24"/>
          <w:szCs w:val="24"/>
          <w:lang w:val="pl-PL"/>
        </w:rPr>
      </w:pPr>
      <w:r w:rsidRPr="005B7196">
        <w:rPr>
          <w:sz w:val="24"/>
          <w:szCs w:val="24"/>
        </w:rPr>
        <w:t>Open Web Browser on CL1 and open the page again.</w:t>
      </w:r>
      <w:r w:rsidR="007C7358" w:rsidRPr="005B7196">
        <w:rPr>
          <w:sz w:val="24"/>
          <w:szCs w:val="24"/>
        </w:rPr>
        <w:t xml:space="preserve"> </w:t>
      </w:r>
      <w:proofErr w:type="spellStart"/>
      <w:r w:rsidRPr="005B7196">
        <w:rPr>
          <w:sz w:val="24"/>
          <w:szCs w:val="24"/>
          <w:lang w:val="pl-PL"/>
        </w:rPr>
        <w:t>Page</w:t>
      </w:r>
      <w:proofErr w:type="spellEnd"/>
      <w:r w:rsidRPr="005B7196">
        <w:rPr>
          <w:sz w:val="24"/>
          <w:szCs w:val="24"/>
          <w:lang w:val="pl-PL"/>
        </w:rPr>
        <w:t xml:space="preserve"> </w:t>
      </w:r>
      <w:proofErr w:type="spellStart"/>
      <w:r w:rsidRPr="005B7196">
        <w:rPr>
          <w:sz w:val="24"/>
          <w:szCs w:val="24"/>
          <w:lang w:val="pl-PL"/>
        </w:rPr>
        <w:t>should</w:t>
      </w:r>
      <w:proofErr w:type="spellEnd"/>
      <w:r w:rsidRPr="005B7196">
        <w:rPr>
          <w:sz w:val="24"/>
          <w:szCs w:val="24"/>
          <w:lang w:val="pl-PL"/>
        </w:rPr>
        <w:t xml:space="preserve"> be </w:t>
      </w:r>
      <w:proofErr w:type="spellStart"/>
      <w:r w:rsidRPr="005B7196">
        <w:rPr>
          <w:sz w:val="24"/>
          <w:szCs w:val="24"/>
          <w:lang w:val="pl-PL"/>
        </w:rPr>
        <w:t>displayed</w:t>
      </w:r>
      <w:proofErr w:type="spellEnd"/>
      <w:r w:rsidRPr="005B7196">
        <w:rPr>
          <w:sz w:val="24"/>
          <w:szCs w:val="24"/>
          <w:lang w:val="pl-PL"/>
        </w:rPr>
        <w:t>.</w:t>
      </w:r>
    </w:p>
    <w:p w14:paraId="5E87A31A" w14:textId="01320006" w:rsidR="00CA5E49" w:rsidRDefault="00CA5E49" w:rsidP="007C7358">
      <w:pPr>
        <w:spacing w:before="120" w:line="240" w:lineRule="auto"/>
        <w:jc w:val="center"/>
        <w:rPr>
          <w:sz w:val="24"/>
          <w:szCs w:val="24"/>
          <w:lang w:val="pl-PL"/>
        </w:rPr>
      </w:pPr>
      <w:r w:rsidRPr="007C3363">
        <w:rPr>
          <w:noProof/>
          <w:lang w:val="pl-PL"/>
        </w:rPr>
        <w:drawing>
          <wp:inline distT="0" distB="0" distL="0" distR="0" wp14:anchorId="493FC553" wp14:editId="325CB9D7">
            <wp:extent cx="4320000" cy="888462"/>
            <wp:effectExtent l="0" t="0" r="4445" b="6985"/>
            <wp:docPr id="1050" name="Picture 1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8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9755" w14:textId="74AB104A" w:rsidR="00DF1583" w:rsidRPr="00320378" w:rsidRDefault="0059219A" w:rsidP="00DF1583">
      <w:pPr>
        <w:pStyle w:val="Notuj"/>
        <w:rPr>
          <w:lang w:val="en-US"/>
        </w:rPr>
      </w:pPr>
      <w:r w:rsidRPr="00320378">
        <w:rPr>
          <w:lang w:val="en-US"/>
        </w:rPr>
        <w:t xml:space="preserve">+5 </w:t>
      </w:r>
      <w:r w:rsidR="005B7196" w:rsidRPr="00320378">
        <w:rPr>
          <w:lang w:val="en-US"/>
        </w:rPr>
        <w:t>Take a screenshot of the page opened with port 8282</w:t>
      </w:r>
    </w:p>
    <w:sectPr w:rsidR="00DF1583" w:rsidRPr="00320378" w:rsidSect="00727074">
      <w:pgSz w:w="11906" w:h="16838" w:code="9"/>
      <w:pgMar w:top="720" w:right="720" w:bottom="720" w:left="72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D5B691" w14:textId="77777777" w:rsidR="00F74296" w:rsidRDefault="00F74296">
      <w:pPr>
        <w:spacing w:line="240" w:lineRule="auto"/>
      </w:pPr>
      <w:r>
        <w:separator/>
      </w:r>
    </w:p>
  </w:endnote>
  <w:endnote w:type="continuationSeparator" w:id="0">
    <w:p w14:paraId="6A2C0DA7" w14:textId="77777777" w:rsidR="00F74296" w:rsidRDefault="00F742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">
    <w:altName w:val="Segoe UI"/>
    <w:panose1 w:val="00000000000000000000"/>
    <w:charset w:val="00"/>
    <w:family w:val="roman"/>
    <w:notTrueType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scadia Mono Light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F5374B" w14:textId="77777777" w:rsidR="00F74296" w:rsidRDefault="00F74296">
      <w:pPr>
        <w:spacing w:line="240" w:lineRule="auto"/>
      </w:pPr>
      <w:r>
        <w:separator/>
      </w:r>
    </w:p>
  </w:footnote>
  <w:footnote w:type="continuationSeparator" w:id="0">
    <w:p w14:paraId="62D9F024" w14:textId="77777777" w:rsidR="00F74296" w:rsidRDefault="00F7429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8F66A0"/>
    <w:multiLevelType w:val="hybridMultilevel"/>
    <w:tmpl w:val="270A002E"/>
    <w:lvl w:ilvl="0" w:tplc="23EED3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4E79" w:themeColor="accent1" w:themeShade="80"/>
        <w:u w:color="2B579A" w:themeColor="accent5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2C4FA6"/>
    <w:multiLevelType w:val="hybridMultilevel"/>
    <w:tmpl w:val="D67CCECE"/>
    <w:lvl w:ilvl="0" w:tplc="431E5B02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50F436B"/>
    <w:multiLevelType w:val="hybridMultilevel"/>
    <w:tmpl w:val="DDE2C42E"/>
    <w:lvl w:ilvl="0" w:tplc="C9D690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4E79" w:themeColor="accent1" w:themeShade="80"/>
        <w:u w:color="2B579A" w:themeColor="accent5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761FAC"/>
    <w:multiLevelType w:val="hybridMultilevel"/>
    <w:tmpl w:val="5B761E98"/>
    <w:lvl w:ilvl="0" w:tplc="1FD8E882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  <w:color w:val="1F4E79" w:themeColor="accent1" w:themeShade="80"/>
      </w:rPr>
    </w:lvl>
    <w:lvl w:ilvl="1" w:tplc="041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090E1B2F"/>
    <w:multiLevelType w:val="hybridMultilevel"/>
    <w:tmpl w:val="5B3C742E"/>
    <w:lvl w:ilvl="0" w:tplc="77A8FE74">
      <w:start w:val="1"/>
      <w:numFmt w:val="decimal"/>
      <w:lvlText w:val="%1."/>
      <w:lvlJc w:val="left"/>
      <w:pPr>
        <w:ind w:left="720" w:hanging="360"/>
      </w:pPr>
      <w:rPr>
        <w:b/>
        <w:color w:val="1F4E79" w:themeColor="accent1" w:themeShade="8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EF7006"/>
    <w:multiLevelType w:val="hybridMultilevel"/>
    <w:tmpl w:val="68E239AA"/>
    <w:lvl w:ilvl="0" w:tplc="DBFA8070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5620C42"/>
    <w:multiLevelType w:val="hybridMultilevel"/>
    <w:tmpl w:val="0C628D40"/>
    <w:lvl w:ilvl="0" w:tplc="683E84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4E79" w:themeColor="accent1" w:themeShade="8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346EBA"/>
    <w:multiLevelType w:val="hybridMultilevel"/>
    <w:tmpl w:val="5B3C742E"/>
    <w:lvl w:ilvl="0" w:tplc="77A8FE74">
      <w:start w:val="1"/>
      <w:numFmt w:val="decimal"/>
      <w:lvlText w:val="%1."/>
      <w:lvlJc w:val="left"/>
      <w:pPr>
        <w:ind w:left="720" w:hanging="360"/>
      </w:pPr>
      <w:rPr>
        <w:b/>
        <w:color w:val="1F4E79" w:themeColor="accent1" w:themeShade="8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C9371C0"/>
    <w:multiLevelType w:val="hybridMultilevel"/>
    <w:tmpl w:val="640A65C8"/>
    <w:lvl w:ilvl="0" w:tplc="44AA96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4E79" w:themeColor="accent1" w:themeShade="8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2B7EF0"/>
    <w:multiLevelType w:val="hybridMultilevel"/>
    <w:tmpl w:val="0C6CFE42"/>
    <w:lvl w:ilvl="0" w:tplc="BD54C2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4E79" w:themeColor="accent1" w:themeShade="8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363D7F"/>
    <w:multiLevelType w:val="hybridMultilevel"/>
    <w:tmpl w:val="F2C4F3F4"/>
    <w:lvl w:ilvl="0" w:tplc="73F612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4E79" w:themeColor="accent1" w:themeShade="80"/>
        <w:u w:color="2B579A" w:themeColor="accent5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3344BA"/>
    <w:multiLevelType w:val="hybridMultilevel"/>
    <w:tmpl w:val="EE467112"/>
    <w:lvl w:ilvl="0" w:tplc="400465F2">
      <w:start w:val="1"/>
      <w:numFmt w:val="decimal"/>
      <w:lvlText w:val="%1."/>
      <w:lvlJc w:val="left"/>
      <w:pPr>
        <w:ind w:left="720" w:hanging="360"/>
      </w:pPr>
      <w:rPr>
        <w:b/>
        <w:i w:val="0"/>
        <w:lang w:val="pl-PL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40101CE"/>
    <w:multiLevelType w:val="hybridMultilevel"/>
    <w:tmpl w:val="12CA0C8A"/>
    <w:lvl w:ilvl="0" w:tplc="4F667148">
      <w:start w:val="1"/>
      <w:numFmt w:val="lowerLetter"/>
      <w:lvlText w:val="%1)"/>
      <w:lvlJc w:val="left"/>
      <w:pPr>
        <w:ind w:left="1287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251605BE"/>
    <w:multiLevelType w:val="hybridMultilevel"/>
    <w:tmpl w:val="68E239AA"/>
    <w:lvl w:ilvl="0" w:tplc="DBFA8070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77620E4"/>
    <w:multiLevelType w:val="hybridMultilevel"/>
    <w:tmpl w:val="7FDCB09A"/>
    <w:lvl w:ilvl="0" w:tplc="87680A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4E79" w:themeColor="accent1" w:themeShade="80"/>
        <w:u w:color="2B579A" w:themeColor="accent5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8F03B4E"/>
    <w:multiLevelType w:val="hybridMultilevel"/>
    <w:tmpl w:val="A802C70A"/>
    <w:lvl w:ilvl="0" w:tplc="FF9210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4E79" w:themeColor="accent1" w:themeShade="8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A7B6B42"/>
    <w:multiLevelType w:val="hybridMultilevel"/>
    <w:tmpl w:val="31EEDCE6"/>
    <w:lvl w:ilvl="0" w:tplc="EB2691A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0CB1D6B"/>
    <w:multiLevelType w:val="hybridMultilevel"/>
    <w:tmpl w:val="4BCE9BF8"/>
    <w:lvl w:ilvl="0" w:tplc="FF9210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4E79" w:themeColor="accent1" w:themeShade="8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495F51"/>
    <w:multiLevelType w:val="hybridMultilevel"/>
    <w:tmpl w:val="4AE833BE"/>
    <w:lvl w:ilvl="0" w:tplc="5A54E5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4E79" w:themeColor="accent1" w:themeShade="8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964842"/>
    <w:multiLevelType w:val="hybridMultilevel"/>
    <w:tmpl w:val="9D926A16"/>
    <w:lvl w:ilvl="0" w:tplc="5D7A721C">
      <w:start w:val="1"/>
      <w:numFmt w:val="decimal"/>
      <w:lvlText w:val="%1."/>
      <w:lvlJc w:val="left"/>
      <w:pPr>
        <w:ind w:left="720" w:hanging="360"/>
      </w:pPr>
      <w:rPr>
        <w:b/>
        <w:lang w:val="pl-PL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3C63861"/>
    <w:multiLevelType w:val="hybridMultilevel"/>
    <w:tmpl w:val="257A1BA6"/>
    <w:lvl w:ilvl="0" w:tplc="6F06B7DE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1F4E79" w:themeColor="accent1" w:themeShade="80"/>
        <w:u w:color="2B579A" w:themeColor="accent5"/>
      </w:rPr>
    </w:lvl>
    <w:lvl w:ilvl="1" w:tplc="041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0" w15:restartNumberingAfterBreak="0">
    <w:nsid w:val="45DC39AD"/>
    <w:multiLevelType w:val="hybridMultilevel"/>
    <w:tmpl w:val="19C0591C"/>
    <w:lvl w:ilvl="0" w:tplc="0AC48516">
      <w:start w:val="1"/>
      <w:numFmt w:val="decimal"/>
      <w:lvlText w:val="%1."/>
      <w:lvlJc w:val="left"/>
      <w:pPr>
        <w:ind w:left="720" w:hanging="360"/>
      </w:pPr>
      <w:rPr>
        <w:b/>
        <w:lang w:val="pl-PL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43269C"/>
    <w:multiLevelType w:val="hybridMultilevel"/>
    <w:tmpl w:val="AE208C26"/>
    <w:lvl w:ilvl="0" w:tplc="BD54C2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4E79" w:themeColor="accent1" w:themeShade="8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ECC1E75"/>
    <w:multiLevelType w:val="hybridMultilevel"/>
    <w:tmpl w:val="BA34DD28"/>
    <w:lvl w:ilvl="0" w:tplc="CA4E9F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4E79" w:themeColor="accent1" w:themeShade="80"/>
        <w:u w:color="2B579A" w:themeColor="accent5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605A3F"/>
    <w:multiLevelType w:val="hybridMultilevel"/>
    <w:tmpl w:val="5E32FD94"/>
    <w:lvl w:ilvl="0" w:tplc="CCBE48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4E79" w:themeColor="accent1" w:themeShade="8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88688B"/>
    <w:multiLevelType w:val="hybridMultilevel"/>
    <w:tmpl w:val="B45E1880"/>
    <w:lvl w:ilvl="0" w:tplc="E69A4A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4E79" w:themeColor="accent1" w:themeShade="80"/>
        <w:u w:color="2B579A" w:themeColor="accent5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FE71194"/>
    <w:multiLevelType w:val="hybridMultilevel"/>
    <w:tmpl w:val="1CBC9B72"/>
    <w:lvl w:ilvl="0" w:tplc="BD54C2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4E79" w:themeColor="accent1" w:themeShade="8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DA6953"/>
    <w:multiLevelType w:val="hybridMultilevel"/>
    <w:tmpl w:val="5142A7AC"/>
    <w:lvl w:ilvl="0" w:tplc="119A9D7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1F4E79" w:themeColor="accent1" w:themeShade="80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39426E8"/>
    <w:multiLevelType w:val="hybridMultilevel"/>
    <w:tmpl w:val="873C7A36"/>
    <w:lvl w:ilvl="0" w:tplc="FF9210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4E79" w:themeColor="accent1" w:themeShade="8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4E46472"/>
    <w:multiLevelType w:val="hybridMultilevel"/>
    <w:tmpl w:val="073A7FB6"/>
    <w:lvl w:ilvl="0" w:tplc="F13ADD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4E79" w:themeColor="accent1" w:themeShade="80"/>
        <w:u w:color="2B579A" w:themeColor="accent5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5BF5B30"/>
    <w:multiLevelType w:val="hybridMultilevel"/>
    <w:tmpl w:val="9EE66F4C"/>
    <w:lvl w:ilvl="0" w:tplc="CC7AEE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4E79" w:themeColor="accent1" w:themeShade="80"/>
        <w:u w:color="2B579A" w:themeColor="accent5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6026250"/>
    <w:multiLevelType w:val="hybridMultilevel"/>
    <w:tmpl w:val="6BCE461A"/>
    <w:lvl w:ilvl="0" w:tplc="D29C31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4E79" w:themeColor="accent1" w:themeShade="80"/>
        <w:u w:color="2B579A" w:themeColor="accent5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F90318"/>
    <w:multiLevelType w:val="hybridMultilevel"/>
    <w:tmpl w:val="68E239AA"/>
    <w:lvl w:ilvl="0" w:tplc="DBFA8070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9F71C68"/>
    <w:multiLevelType w:val="hybridMultilevel"/>
    <w:tmpl w:val="10BA1018"/>
    <w:lvl w:ilvl="0" w:tplc="1C00B3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4E79" w:themeColor="accent1" w:themeShade="8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0334B89"/>
    <w:multiLevelType w:val="hybridMultilevel"/>
    <w:tmpl w:val="28E65E02"/>
    <w:lvl w:ilvl="0" w:tplc="DC1C9CA4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24B17CD"/>
    <w:multiLevelType w:val="hybridMultilevel"/>
    <w:tmpl w:val="7BD8AB6C"/>
    <w:lvl w:ilvl="0" w:tplc="E69A4A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4E79" w:themeColor="accent1" w:themeShade="80"/>
        <w:u w:color="2B579A" w:themeColor="accent5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2EB0FF8"/>
    <w:multiLevelType w:val="hybridMultilevel"/>
    <w:tmpl w:val="E7F2D162"/>
    <w:lvl w:ilvl="0" w:tplc="1C00B3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4E79" w:themeColor="accent1" w:themeShade="8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5B386E"/>
    <w:multiLevelType w:val="hybridMultilevel"/>
    <w:tmpl w:val="A91AD66E"/>
    <w:lvl w:ilvl="0" w:tplc="1C00B342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1F4E79" w:themeColor="accent1" w:themeShade="80"/>
      </w:rPr>
    </w:lvl>
    <w:lvl w:ilvl="1" w:tplc="041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7" w15:restartNumberingAfterBreak="0">
    <w:nsid w:val="64847017"/>
    <w:multiLevelType w:val="hybridMultilevel"/>
    <w:tmpl w:val="AA841322"/>
    <w:lvl w:ilvl="0" w:tplc="44AA96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4E79" w:themeColor="accent1" w:themeShade="8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2D51F8"/>
    <w:multiLevelType w:val="hybridMultilevel"/>
    <w:tmpl w:val="D31EDF54"/>
    <w:lvl w:ilvl="0" w:tplc="476A2B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4E79" w:themeColor="accent1" w:themeShade="80"/>
        <w:u w:color="2B579A" w:themeColor="accent5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E93D70"/>
    <w:multiLevelType w:val="hybridMultilevel"/>
    <w:tmpl w:val="E9CA9FD2"/>
    <w:lvl w:ilvl="0" w:tplc="D9983D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4E79" w:themeColor="accent1" w:themeShade="80"/>
        <w:u w:color="2B579A" w:themeColor="accent5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D1D45CD"/>
    <w:multiLevelType w:val="hybridMultilevel"/>
    <w:tmpl w:val="68E239AA"/>
    <w:lvl w:ilvl="0" w:tplc="DBFA8070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38805F9"/>
    <w:multiLevelType w:val="hybridMultilevel"/>
    <w:tmpl w:val="9D5AF744"/>
    <w:lvl w:ilvl="0" w:tplc="42A404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4E79" w:themeColor="accent1" w:themeShade="8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8A93EE0"/>
    <w:multiLevelType w:val="hybridMultilevel"/>
    <w:tmpl w:val="B8F88456"/>
    <w:lvl w:ilvl="0" w:tplc="3C04F2D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60AF8B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508B3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1CCFEF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784059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8A2E78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038CAD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8D035B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98BCD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A4C77C6"/>
    <w:multiLevelType w:val="multilevel"/>
    <w:tmpl w:val="38AC6FF4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54" w15:restartNumberingAfterBreak="0">
    <w:nsid w:val="7A5902FE"/>
    <w:multiLevelType w:val="hybridMultilevel"/>
    <w:tmpl w:val="3CB2C274"/>
    <w:lvl w:ilvl="0" w:tplc="5D2007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4E79" w:themeColor="accent1" w:themeShade="80"/>
        <w:u w:color="2B579A" w:themeColor="accent5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A612DC0"/>
    <w:multiLevelType w:val="hybridMultilevel"/>
    <w:tmpl w:val="BE4C1AA4"/>
    <w:lvl w:ilvl="0" w:tplc="528AEC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4E79" w:themeColor="accent1" w:themeShade="80"/>
        <w:u w:color="2B579A" w:themeColor="accent5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BD434FB"/>
    <w:multiLevelType w:val="hybridMultilevel"/>
    <w:tmpl w:val="3C9A37C6"/>
    <w:lvl w:ilvl="0" w:tplc="F6EAFE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4E79" w:themeColor="accent1" w:themeShade="80"/>
        <w:u w:color="2B579A" w:themeColor="accent5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CF756DA"/>
    <w:multiLevelType w:val="hybridMultilevel"/>
    <w:tmpl w:val="0B087886"/>
    <w:lvl w:ilvl="0" w:tplc="38B6EB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4E79" w:themeColor="accent1" w:themeShade="80"/>
        <w:u w:color="2B579A" w:themeColor="accent5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DA02DC4"/>
    <w:multiLevelType w:val="hybridMultilevel"/>
    <w:tmpl w:val="BEDC9BC0"/>
    <w:lvl w:ilvl="0" w:tplc="B970A3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4E79" w:themeColor="accent1" w:themeShade="80"/>
        <w:u w:color="2B579A" w:themeColor="accent5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3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54"/>
  </w:num>
  <w:num w:numId="12">
    <w:abstractNumId w:val="9"/>
  </w:num>
  <w:num w:numId="13">
    <w:abstractNumId w:val="11"/>
  </w:num>
  <w:num w:numId="14">
    <w:abstractNumId w:val="56"/>
  </w:num>
  <w:num w:numId="15">
    <w:abstractNumId w:val="32"/>
  </w:num>
  <w:num w:numId="16">
    <w:abstractNumId w:val="55"/>
  </w:num>
  <w:num w:numId="17">
    <w:abstractNumId w:val="58"/>
  </w:num>
  <w:num w:numId="18">
    <w:abstractNumId w:val="48"/>
  </w:num>
  <w:num w:numId="19">
    <w:abstractNumId w:val="44"/>
  </w:num>
  <w:num w:numId="20">
    <w:abstractNumId w:val="34"/>
  </w:num>
  <w:num w:numId="21">
    <w:abstractNumId w:val="57"/>
  </w:num>
  <w:num w:numId="22">
    <w:abstractNumId w:val="38"/>
  </w:num>
  <w:num w:numId="23">
    <w:abstractNumId w:val="23"/>
  </w:num>
  <w:num w:numId="24">
    <w:abstractNumId w:val="33"/>
  </w:num>
  <w:num w:numId="25">
    <w:abstractNumId w:val="45"/>
  </w:num>
  <w:num w:numId="26">
    <w:abstractNumId w:val="19"/>
  </w:num>
  <w:num w:numId="27">
    <w:abstractNumId w:val="51"/>
  </w:num>
  <w:num w:numId="28">
    <w:abstractNumId w:val="15"/>
  </w:num>
  <w:num w:numId="29">
    <w:abstractNumId w:val="12"/>
  </w:num>
  <w:num w:numId="30">
    <w:abstractNumId w:val="39"/>
  </w:num>
  <w:num w:numId="31">
    <w:abstractNumId w:val="29"/>
  </w:num>
  <w:num w:numId="32">
    <w:abstractNumId w:val="40"/>
  </w:num>
  <w:num w:numId="33">
    <w:abstractNumId w:val="27"/>
  </w:num>
  <w:num w:numId="34">
    <w:abstractNumId w:val="47"/>
  </w:num>
  <w:num w:numId="35">
    <w:abstractNumId w:val="17"/>
  </w:num>
  <w:num w:numId="36">
    <w:abstractNumId w:val="35"/>
  </w:num>
  <w:num w:numId="37">
    <w:abstractNumId w:val="31"/>
  </w:num>
  <w:num w:numId="38">
    <w:abstractNumId w:val="18"/>
  </w:num>
  <w:num w:numId="39">
    <w:abstractNumId w:val="16"/>
  </w:num>
  <w:num w:numId="40">
    <w:abstractNumId w:val="42"/>
  </w:num>
  <w:num w:numId="41">
    <w:abstractNumId w:val="41"/>
  </w:num>
  <w:num w:numId="42">
    <w:abstractNumId w:val="46"/>
  </w:num>
  <w:num w:numId="43">
    <w:abstractNumId w:val="26"/>
  </w:num>
  <w:num w:numId="44">
    <w:abstractNumId w:val="37"/>
  </w:num>
  <w:num w:numId="45">
    <w:abstractNumId w:val="24"/>
  </w:num>
  <w:num w:numId="46">
    <w:abstractNumId w:val="10"/>
  </w:num>
  <w:num w:numId="47">
    <w:abstractNumId w:val="20"/>
  </w:num>
  <w:num w:numId="48">
    <w:abstractNumId w:val="28"/>
  </w:num>
  <w:num w:numId="49">
    <w:abstractNumId w:val="49"/>
  </w:num>
  <w:num w:numId="50">
    <w:abstractNumId w:val="36"/>
  </w:num>
  <w:num w:numId="51">
    <w:abstractNumId w:val="30"/>
  </w:num>
  <w:num w:numId="52">
    <w:abstractNumId w:val="22"/>
  </w:num>
  <w:num w:numId="53">
    <w:abstractNumId w:val="50"/>
  </w:num>
  <w:num w:numId="54">
    <w:abstractNumId w:val="14"/>
  </w:num>
  <w:num w:numId="55">
    <w:abstractNumId w:val="13"/>
  </w:num>
  <w:num w:numId="56">
    <w:abstractNumId w:val="43"/>
  </w:num>
  <w:num w:numId="57">
    <w:abstractNumId w:val="25"/>
  </w:num>
  <w:num w:numId="58">
    <w:abstractNumId w:val="21"/>
  </w:num>
  <w:num w:numId="59">
    <w:abstractNumId w:val="52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pl-PL" w:vendorID="64" w:dllVersion="4096" w:nlCheck="1" w:checkStyle="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693"/>
    <w:rsid w:val="00000E05"/>
    <w:rsid w:val="00001187"/>
    <w:rsid w:val="0000155F"/>
    <w:rsid w:val="0000169E"/>
    <w:rsid w:val="0000185A"/>
    <w:rsid w:val="00001DBE"/>
    <w:rsid w:val="000020B4"/>
    <w:rsid w:val="00003A29"/>
    <w:rsid w:val="00004F38"/>
    <w:rsid w:val="000072F2"/>
    <w:rsid w:val="00007307"/>
    <w:rsid w:val="00007CAB"/>
    <w:rsid w:val="00010208"/>
    <w:rsid w:val="00010308"/>
    <w:rsid w:val="00010650"/>
    <w:rsid w:val="00010DE5"/>
    <w:rsid w:val="000130FC"/>
    <w:rsid w:val="00013172"/>
    <w:rsid w:val="0001351A"/>
    <w:rsid w:val="000150E9"/>
    <w:rsid w:val="000155C0"/>
    <w:rsid w:val="000156AC"/>
    <w:rsid w:val="000166FA"/>
    <w:rsid w:val="00016946"/>
    <w:rsid w:val="000173A9"/>
    <w:rsid w:val="00020509"/>
    <w:rsid w:val="00020EE2"/>
    <w:rsid w:val="000213B1"/>
    <w:rsid w:val="000217E9"/>
    <w:rsid w:val="000221C6"/>
    <w:rsid w:val="00022650"/>
    <w:rsid w:val="000226AA"/>
    <w:rsid w:val="00023766"/>
    <w:rsid w:val="000239D4"/>
    <w:rsid w:val="00023A31"/>
    <w:rsid w:val="00023F8B"/>
    <w:rsid w:val="000244B4"/>
    <w:rsid w:val="00024D60"/>
    <w:rsid w:val="0002505A"/>
    <w:rsid w:val="000254DE"/>
    <w:rsid w:val="000257FA"/>
    <w:rsid w:val="00026827"/>
    <w:rsid w:val="0002775D"/>
    <w:rsid w:val="000301B1"/>
    <w:rsid w:val="0003059B"/>
    <w:rsid w:val="000306ED"/>
    <w:rsid w:val="00030988"/>
    <w:rsid w:val="00030E3C"/>
    <w:rsid w:val="00031792"/>
    <w:rsid w:val="00031913"/>
    <w:rsid w:val="00033F7F"/>
    <w:rsid w:val="00034087"/>
    <w:rsid w:val="000352E9"/>
    <w:rsid w:val="00035958"/>
    <w:rsid w:val="00036388"/>
    <w:rsid w:val="0003766A"/>
    <w:rsid w:val="00041181"/>
    <w:rsid w:val="000411F9"/>
    <w:rsid w:val="00041323"/>
    <w:rsid w:val="0004132D"/>
    <w:rsid w:val="00042134"/>
    <w:rsid w:val="000423A7"/>
    <w:rsid w:val="00042566"/>
    <w:rsid w:val="00042F30"/>
    <w:rsid w:val="000437C0"/>
    <w:rsid w:val="00044070"/>
    <w:rsid w:val="00044331"/>
    <w:rsid w:val="000444A2"/>
    <w:rsid w:val="00045166"/>
    <w:rsid w:val="000455C4"/>
    <w:rsid w:val="00045D8F"/>
    <w:rsid w:val="00045DA5"/>
    <w:rsid w:val="00045DEC"/>
    <w:rsid w:val="00047616"/>
    <w:rsid w:val="00047D82"/>
    <w:rsid w:val="000504CA"/>
    <w:rsid w:val="000504E4"/>
    <w:rsid w:val="00050DC5"/>
    <w:rsid w:val="0005113C"/>
    <w:rsid w:val="0005221C"/>
    <w:rsid w:val="000529B4"/>
    <w:rsid w:val="00054332"/>
    <w:rsid w:val="0005444A"/>
    <w:rsid w:val="000546C4"/>
    <w:rsid w:val="00054B87"/>
    <w:rsid w:val="00054C3E"/>
    <w:rsid w:val="000556A4"/>
    <w:rsid w:val="00055D09"/>
    <w:rsid w:val="00055E61"/>
    <w:rsid w:val="00055F1F"/>
    <w:rsid w:val="000572AB"/>
    <w:rsid w:val="00061157"/>
    <w:rsid w:val="000611A4"/>
    <w:rsid w:val="00061C43"/>
    <w:rsid w:val="00063A00"/>
    <w:rsid w:val="000668B5"/>
    <w:rsid w:val="000669DA"/>
    <w:rsid w:val="000673B8"/>
    <w:rsid w:val="0006741E"/>
    <w:rsid w:val="0006785F"/>
    <w:rsid w:val="000715A8"/>
    <w:rsid w:val="00072D27"/>
    <w:rsid w:val="00074152"/>
    <w:rsid w:val="0007420B"/>
    <w:rsid w:val="00074865"/>
    <w:rsid w:val="00074928"/>
    <w:rsid w:val="00074E56"/>
    <w:rsid w:val="00075023"/>
    <w:rsid w:val="0007507D"/>
    <w:rsid w:val="00075678"/>
    <w:rsid w:val="00075D60"/>
    <w:rsid w:val="00076259"/>
    <w:rsid w:val="00076F1F"/>
    <w:rsid w:val="000805FC"/>
    <w:rsid w:val="00080926"/>
    <w:rsid w:val="00081392"/>
    <w:rsid w:val="000816BE"/>
    <w:rsid w:val="00082F8F"/>
    <w:rsid w:val="00083242"/>
    <w:rsid w:val="00083B95"/>
    <w:rsid w:val="00083C22"/>
    <w:rsid w:val="0008441E"/>
    <w:rsid w:val="00084569"/>
    <w:rsid w:val="000845A3"/>
    <w:rsid w:val="000849B1"/>
    <w:rsid w:val="0008516A"/>
    <w:rsid w:val="000858B9"/>
    <w:rsid w:val="000858C2"/>
    <w:rsid w:val="00085B69"/>
    <w:rsid w:val="00086E87"/>
    <w:rsid w:val="000871A8"/>
    <w:rsid w:val="000924D5"/>
    <w:rsid w:val="00092905"/>
    <w:rsid w:val="000930A9"/>
    <w:rsid w:val="00094BCD"/>
    <w:rsid w:val="00095D50"/>
    <w:rsid w:val="00095EBD"/>
    <w:rsid w:val="000963A5"/>
    <w:rsid w:val="00096BCB"/>
    <w:rsid w:val="00097B39"/>
    <w:rsid w:val="000A036B"/>
    <w:rsid w:val="000A0929"/>
    <w:rsid w:val="000A093F"/>
    <w:rsid w:val="000A1E30"/>
    <w:rsid w:val="000A28B8"/>
    <w:rsid w:val="000A30A6"/>
    <w:rsid w:val="000A3EA4"/>
    <w:rsid w:val="000A462D"/>
    <w:rsid w:val="000A47DB"/>
    <w:rsid w:val="000A4B4A"/>
    <w:rsid w:val="000A5637"/>
    <w:rsid w:val="000A64FD"/>
    <w:rsid w:val="000A68AF"/>
    <w:rsid w:val="000A6A87"/>
    <w:rsid w:val="000A6EBE"/>
    <w:rsid w:val="000A7995"/>
    <w:rsid w:val="000B0991"/>
    <w:rsid w:val="000B0EA5"/>
    <w:rsid w:val="000B1634"/>
    <w:rsid w:val="000B2273"/>
    <w:rsid w:val="000B27DE"/>
    <w:rsid w:val="000B2E2B"/>
    <w:rsid w:val="000B3296"/>
    <w:rsid w:val="000B3478"/>
    <w:rsid w:val="000B3596"/>
    <w:rsid w:val="000B4324"/>
    <w:rsid w:val="000B453A"/>
    <w:rsid w:val="000B634C"/>
    <w:rsid w:val="000B6DC6"/>
    <w:rsid w:val="000B7878"/>
    <w:rsid w:val="000C0492"/>
    <w:rsid w:val="000C0532"/>
    <w:rsid w:val="000C296F"/>
    <w:rsid w:val="000C2A6C"/>
    <w:rsid w:val="000C2BF8"/>
    <w:rsid w:val="000C369D"/>
    <w:rsid w:val="000C3C58"/>
    <w:rsid w:val="000C516E"/>
    <w:rsid w:val="000C5779"/>
    <w:rsid w:val="000C6074"/>
    <w:rsid w:val="000C60DE"/>
    <w:rsid w:val="000C65C8"/>
    <w:rsid w:val="000C741D"/>
    <w:rsid w:val="000C77C4"/>
    <w:rsid w:val="000C7C20"/>
    <w:rsid w:val="000C7FEF"/>
    <w:rsid w:val="000D0843"/>
    <w:rsid w:val="000D08FF"/>
    <w:rsid w:val="000D0E4A"/>
    <w:rsid w:val="000D0E8C"/>
    <w:rsid w:val="000D116E"/>
    <w:rsid w:val="000D11BC"/>
    <w:rsid w:val="000D1922"/>
    <w:rsid w:val="000D212B"/>
    <w:rsid w:val="000D2DA9"/>
    <w:rsid w:val="000D2EC4"/>
    <w:rsid w:val="000D3277"/>
    <w:rsid w:val="000D5B87"/>
    <w:rsid w:val="000D694F"/>
    <w:rsid w:val="000D706F"/>
    <w:rsid w:val="000D7114"/>
    <w:rsid w:val="000D71A6"/>
    <w:rsid w:val="000D727C"/>
    <w:rsid w:val="000E0677"/>
    <w:rsid w:val="000E06BE"/>
    <w:rsid w:val="000E09D6"/>
    <w:rsid w:val="000E1253"/>
    <w:rsid w:val="000E136E"/>
    <w:rsid w:val="000E3FAA"/>
    <w:rsid w:val="000E53B1"/>
    <w:rsid w:val="000E6757"/>
    <w:rsid w:val="000E7E71"/>
    <w:rsid w:val="000E7EBD"/>
    <w:rsid w:val="000F053A"/>
    <w:rsid w:val="000F0FA8"/>
    <w:rsid w:val="000F0FB5"/>
    <w:rsid w:val="000F11B9"/>
    <w:rsid w:val="000F12D3"/>
    <w:rsid w:val="000F19AB"/>
    <w:rsid w:val="000F2086"/>
    <w:rsid w:val="000F20EB"/>
    <w:rsid w:val="000F284B"/>
    <w:rsid w:val="000F3AA3"/>
    <w:rsid w:val="000F471E"/>
    <w:rsid w:val="000F56CC"/>
    <w:rsid w:val="000F66DA"/>
    <w:rsid w:val="00101229"/>
    <w:rsid w:val="001015AE"/>
    <w:rsid w:val="00101817"/>
    <w:rsid w:val="001018D0"/>
    <w:rsid w:val="00101C72"/>
    <w:rsid w:val="00101EB9"/>
    <w:rsid w:val="00102341"/>
    <w:rsid w:val="0010238A"/>
    <w:rsid w:val="00102719"/>
    <w:rsid w:val="00102BE8"/>
    <w:rsid w:val="00102E40"/>
    <w:rsid w:val="001042CA"/>
    <w:rsid w:val="00104360"/>
    <w:rsid w:val="0010460B"/>
    <w:rsid w:val="00105960"/>
    <w:rsid w:val="0010664E"/>
    <w:rsid w:val="00106BFB"/>
    <w:rsid w:val="00106D47"/>
    <w:rsid w:val="001073CE"/>
    <w:rsid w:val="00107602"/>
    <w:rsid w:val="001076BB"/>
    <w:rsid w:val="001076FF"/>
    <w:rsid w:val="00107829"/>
    <w:rsid w:val="001106CA"/>
    <w:rsid w:val="001106EA"/>
    <w:rsid w:val="00111D41"/>
    <w:rsid w:val="001122FE"/>
    <w:rsid w:val="0011397B"/>
    <w:rsid w:val="00113F71"/>
    <w:rsid w:val="00114F6F"/>
    <w:rsid w:val="00115C9A"/>
    <w:rsid w:val="0011644A"/>
    <w:rsid w:val="0011719F"/>
    <w:rsid w:val="00117394"/>
    <w:rsid w:val="00117770"/>
    <w:rsid w:val="00117F30"/>
    <w:rsid w:val="00120810"/>
    <w:rsid w:val="00120F71"/>
    <w:rsid w:val="00121553"/>
    <w:rsid w:val="00121CFD"/>
    <w:rsid w:val="00122B94"/>
    <w:rsid w:val="00122BEB"/>
    <w:rsid w:val="00122C9D"/>
    <w:rsid w:val="001234B3"/>
    <w:rsid w:val="0012357D"/>
    <w:rsid w:val="00124468"/>
    <w:rsid w:val="0012484E"/>
    <w:rsid w:val="00124D6E"/>
    <w:rsid w:val="0012592D"/>
    <w:rsid w:val="00125A9B"/>
    <w:rsid w:val="00126434"/>
    <w:rsid w:val="0012657C"/>
    <w:rsid w:val="001265DD"/>
    <w:rsid w:val="00126C70"/>
    <w:rsid w:val="00127305"/>
    <w:rsid w:val="00127682"/>
    <w:rsid w:val="00130073"/>
    <w:rsid w:val="001307C1"/>
    <w:rsid w:val="00131052"/>
    <w:rsid w:val="0013150F"/>
    <w:rsid w:val="00131AC6"/>
    <w:rsid w:val="00131CAB"/>
    <w:rsid w:val="00132026"/>
    <w:rsid w:val="00132D0B"/>
    <w:rsid w:val="001330B8"/>
    <w:rsid w:val="00133277"/>
    <w:rsid w:val="00133852"/>
    <w:rsid w:val="0013427A"/>
    <w:rsid w:val="001347B2"/>
    <w:rsid w:val="001350A1"/>
    <w:rsid w:val="001356E8"/>
    <w:rsid w:val="001356EE"/>
    <w:rsid w:val="0013592C"/>
    <w:rsid w:val="00136765"/>
    <w:rsid w:val="00136B02"/>
    <w:rsid w:val="00137563"/>
    <w:rsid w:val="00137F5B"/>
    <w:rsid w:val="00137FD0"/>
    <w:rsid w:val="0014007A"/>
    <w:rsid w:val="001400AA"/>
    <w:rsid w:val="00140BEA"/>
    <w:rsid w:val="00140DCF"/>
    <w:rsid w:val="0014116E"/>
    <w:rsid w:val="0014181E"/>
    <w:rsid w:val="00141996"/>
    <w:rsid w:val="001421FF"/>
    <w:rsid w:val="001422DF"/>
    <w:rsid w:val="00142EE4"/>
    <w:rsid w:val="00143014"/>
    <w:rsid w:val="00144A25"/>
    <w:rsid w:val="00145276"/>
    <w:rsid w:val="00145446"/>
    <w:rsid w:val="00146038"/>
    <w:rsid w:val="001469D0"/>
    <w:rsid w:val="00146AE1"/>
    <w:rsid w:val="00146B18"/>
    <w:rsid w:val="00146E52"/>
    <w:rsid w:val="00147AC7"/>
    <w:rsid w:val="00150279"/>
    <w:rsid w:val="0015088C"/>
    <w:rsid w:val="001508A9"/>
    <w:rsid w:val="001516BC"/>
    <w:rsid w:val="00151A84"/>
    <w:rsid w:val="00151C38"/>
    <w:rsid w:val="00152861"/>
    <w:rsid w:val="001530AF"/>
    <w:rsid w:val="00153271"/>
    <w:rsid w:val="00153F83"/>
    <w:rsid w:val="0015423F"/>
    <w:rsid w:val="001547B5"/>
    <w:rsid w:val="001549AA"/>
    <w:rsid w:val="00154BE0"/>
    <w:rsid w:val="00155788"/>
    <w:rsid w:val="001567A0"/>
    <w:rsid w:val="00156FDA"/>
    <w:rsid w:val="00157387"/>
    <w:rsid w:val="00160209"/>
    <w:rsid w:val="0016063A"/>
    <w:rsid w:val="001609B2"/>
    <w:rsid w:val="001626C7"/>
    <w:rsid w:val="001626CC"/>
    <w:rsid w:val="0016350D"/>
    <w:rsid w:val="00163F4B"/>
    <w:rsid w:val="00165CA3"/>
    <w:rsid w:val="00165D3D"/>
    <w:rsid w:val="001663E6"/>
    <w:rsid w:val="00166AF9"/>
    <w:rsid w:val="0016731C"/>
    <w:rsid w:val="0017069B"/>
    <w:rsid w:val="00171172"/>
    <w:rsid w:val="00171471"/>
    <w:rsid w:val="00172055"/>
    <w:rsid w:val="001724AD"/>
    <w:rsid w:val="001726F5"/>
    <w:rsid w:val="00173311"/>
    <w:rsid w:val="00173CAC"/>
    <w:rsid w:val="00174147"/>
    <w:rsid w:val="001742BD"/>
    <w:rsid w:val="00174C9E"/>
    <w:rsid w:val="00175754"/>
    <w:rsid w:val="0017644E"/>
    <w:rsid w:val="0017648F"/>
    <w:rsid w:val="0017650E"/>
    <w:rsid w:val="00176965"/>
    <w:rsid w:val="00176E31"/>
    <w:rsid w:val="00177AEF"/>
    <w:rsid w:val="0018119B"/>
    <w:rsid w:val="00183788"/>
    <w:rsid w:val="00184209"/>
    <w:rsid w:val="001846B6"/>
    <w:rsid w:val="00184964"/>
    <w:rsid w:val="00185C44"/>
    <w:rsid w:val="00185DD5"/>
    <w:rsid w:val="00185FBB"/>
    <w:rsid w:val="00186058"/>
    <w:rsid w:val="00186536"/>
    <w:rsid w:val="0018743C"/>
    <w:rsid w:val="001875EB"/>
    <w:rsid w:val="0018775E"/>
    <w:rsid w:val="00187826"/>
    <w:rsid w:val="00190381"/>
    <w:rsid w:val="00190FB9"/>
    <w:rsid w:val="00192365"/>
    <w:rsid w:val="00192A90"/>
    <w:rsid w:val="00193344"/>
    <w:rsid w:val="00193F11"/>
    <w:rsid w:val="001945A5"/>
    <w:rsid w:val="001946E0"/>
    <w:rsid w:val="00194888"/>
    <w:rsid w:val="001951C3"/>
    <w:rsid w:val="0019592A"/>
    <w:rsid w:val="0019712D"/>
    <w:rsid w:val="00197749"/>
    <w:rsid w:val="001A00A4"/>
    <w:rsid w:val="001A13A2"/>
    <w:rsid w:val="001A316D"/>
    <w:rsid w:val="001A3B98"/>
    <w:rsid w:val="001A407B"/>
    <w:rsid w:val="001A426E"/>
    <w:rsid w:val="001A45B6"/>
    <w:rsid w:val="001A52EF"/>
    <w:rsid w:val="001A5BD6"/>
    <w:rsid w:val="001A5D7D"/>
    <w:rsid w:val="001A5EFF"/>
    <w:rsid w:val="001A6020"/>
    <w:rsid w:val="001A7347"/>
    <w:rsid w:val="001B0CE8"/>
    <w:rsid w:val="001B2130"/>
    <w:rsid w:val="001B23FD"/>
    <w:rsid w:val="001B2F5B"/>
    <w:rsid w:val="001B3836"/>
    <w:rsid w:val="001B41E1"/>
    <w:rsid w:val="001B4252"/>
    <w:rsid w:val="001B4AB7"/>
    <w:rsid w:val="001B4AC9"/>
    <w:rsid w:val="001B4FC7"/>
    <w:rsid w:val="001B534B"/>
    <w:rsid w:val="001B539F"/>
    <w:rsid w:val="001B67CF"/>
    <w:rsid w:val="001C08DB"/>
    <w:rsid w:val="001C27AB"/>
    <w:rsid w:val="001C289E"/>
    <w:rsid w:val="001C35F8"/>
    <w:rsid w:val="001C5BE0"/>
    <w:rsid w:val="001C6683"/>
    <w:rsid w:val="001C7281"/>
    <w:rsid w:val="001C7373"/>
    <w:rsid w:val="001C73B1"/>
    <w:rsid w:val="001C7EBE"/>
    <w:rsid w:val="001D000F"/>
    <w:rsid w:val="001D0BD1"/>
    <w:rsid w:val="001D0F38"/>
    <w:rsid w:val="001D100E"/>
    <w:rsid w:val="001D142D"/>
    <w:rsid w:val="001D17B3"/>
    <w:rsid w:val="001D190F"/>
    <w:rsid w:val="001D194E"/>
    <w:rsid w:val="001D1C6B"/>
    <w:rsid w:val="001D1DFD"/>
    <w:rsid w:val="001D2349"/>
    <w:rsid w:val="001D250B"/>
    <w:rsid w:val="001D3642"/>
    <w:rsid w:val="001D3713"/>
    <w:rsid w:val="001D4827"/>
    <w:rsid w:val="001D48CF"/>
    <w:rsid w:val="001D569C"/>
    <w:rsid w:val="001D6154"/>
    <w:rsid w:val="001D795C"/>
    <w:rsid w:val="001E05D6"/>
    <w:rsid w:val="001E1CC0"/>
    <w:rsid w:val="001E2607"/>
    <w:rsid w:val="001E2D30"/>
    <w:rsid w:val="001E2FFA"/>
    <w:rsid w:val="001E3B92"/>
    <w:rsid w:val="001E4BA7"/>
    <w:rsid w:val="001E4EDE"/>
    <w:rsid w:val="001E5679"/>
    <w:rsid w:val="001E5805"/>
    <w:rsid w:val="001E5DD4"/>
    <w:rsid w:val="001E6078"/>
    <w:rsid w:val="001E6F7F"/>
    <w:rsid w:val="001F02D7"/>
    <w:rsid w:val="001F1023"/>
    <w:rsid w:val="001F121D"/>
    <w:rsid w:val="001F173E"/>
    <w:rsid w:val="001F1754"/>
    <w:rsid w:val="001F27E3"/>
    <w:rsid w:val="001F2AC0"/>
    <w:rsid w:val="001F2D2E"/>
    <w:rsid w:val="001F463E"/>
    <w:rsid w:val="001F52B7"/>
    <w:rsid w:val="001F589F"/>
    <w:rsid w:val="001F5B31"/>
    <w:rsid w:val="001F6288"/>
    <w:rsid w:val="001F65F2"/>
    <w:rsid w:val="001F68D6"/>
    <w:rsid w:val="001F6BD4"/>
    <w:rsid w:val="001F789B"/>
    <w:rsid w:val="0020087B"/>
    <w:rsid w:val="002017AC"/>
    <w:rsid w:val="00203617"/>
    <w:rsid w:val="0020390C"/>
    <w:rsid w:val="002041F4"/>
    <w:rsid w:val="0020422D"/>
    <w:rsid w:val="00204CAC"/>
    <w:rsid w:val="00204EB5"/>
    <w:rsid w:val="00206741"/>
    <w:rsid w:val="0020675C"/>
    <w:rsid w:val="0020683A"/>
    <w:rsid w:val="00206D86"/>
    <w:rsid w:val="00207054"/>
    <w:rsid w:val="00207220"/>
    <w:rsid w:val="00207CAD"/>
    <w:rsid w:val="00210070"/>
    <w:rsid w:val="002106F3"/>
    <w:rsid w:val="00210969"/>
    <w:rsid w:val="002109F3"/>
    <w:rsid w:val="00210A45"/>
    <w:rsid w:val="00210CE8"/>
    <w:rsid w:val="002122A8"/>
    <w:rsid w:val="002134AF"/>
    <w:rsid w:val="0021419D"/>
    <w:rsid w:val="00215A8E"/>
    <w:rsid w:val="00215FF7"/>
    <w:rsid w:val="00216279"/>
    <w:rsid w:val="00216D8C"/>
    <w:rsid w:val="00217B9E"/>
    <w:rsid w:val="00217D02"/>
    <w:rsid w:val="002200F9"/>
    <w:rsid w:val="00220482"/>
    <w:rsid w:val="00220A1B"/>
    <w:rsid w:val="00221130"/>
    <w:rsid w:val="00221DE8"/>
    <w:rsid w:val="002222C0"/>
    <w:rsid w:val="00222C60"/>
    <w:rsid w:val="00222D22"/>
    <w:rsid w:val="002236AD"/>
    <w:rsid w:val="00223FE2"/>
    <w:rsid w:val="002244FF"/>
    <w:rsid w:val="0022450B"/>
    <w:rsid w:val="00224739"/>
    <w:rsid w:val="00224F63"/>
    <w:rsid w:val="002252CA"/>
    <w:rsid w:val="00225CF1"/>
    <w:rsid w:val="00225D6E"/>
    <w:rsid w:val="00225DA7"/>
    <w:rsid w:val="0022609E"/>
    <w:rsid w:val="0022696B"/>
    <w:rsid w:val="002270E7"/>
    <w:rsid w:val="00227586"/>
    <w:rsid w:val="0022792D"/>
    <w:rsid w:val="0023050E"/>
    <w:rsid w:val="002322A4"/>
    <w:rsid w:val="002322F2"/>
    <w:rsid w:val="00232ADF"/>
    <w:rsid w:val="00234481"/>
    <w:rsid w:val="0023529F"/>
    <w:rsid w:val="002356BF"/>
    <w:rsid w:val="002359ED"/>
    <w:rsid w:val="002366C4"/>
    <w:rsid w:val="0023674A"/>
    <w:rsid w:val="00236EF4"/>
    <w:rsid w:val="00236F08"/>
    <w:rsid w:val="002371C1"/>
    <w:rsid w:val="002403BC"/>
    <w:rsid w:val="00240684"/>
    <w:rsid w:val="0024080B"/>
    <w:rsid w:val="00241145"/>
    <w:rsid w:val="0024150B"/>
    <w:rsid w:val="002419B6"/>
    <w:rsid w:val="00242AD6"/>
    <w:rsid w:val="00244308"/>
    <w:rsid w:val="00245073"/>
    <w:rsid w:val="00245397"/>
    <w:rsid w:val="00250006"/>
    <w:rsid w:val="00250BAD"/>
    <w:rsid w:val="00251021"/>
    <w:rsid w:val="0025125E"/>
    <w:rsid w:val="0025129D"/>
    <w:rsid w:val="0025157A"/>
    <w:rsid w:val="002516ED"/>
    <w:rsid w:val="00251EB8"/>
    <w:rsid w:val="00252520"/>
    <w:rsid w:val="00253178"/>
    <w:rsid w:val="00253A3B"/>
    <w:rsid w:val="0025413C"/>
    <w:rsid w:val="0025450E"/>
    <w:rsid w:val="00254AEC"/>
    <w:rsid w:val="002550CB"/>
    <w:rsid w:val="00255A93"/>
    <w:rsid w:val="00255B2F"/>
    <w:rsid w:val="002560E8"/>
    <w:rsid w:val="00256410"/>
    <w:rsid w:val="002572AD"/>
    <w:rsid w:val="0025776B"/>
    <w:rsid w:val="00257F41"/>
    <w:rsid w:val="00260437"/>
    <w:rsid w:val="00260650"/>
    <w:rsid w:val="00260A4A"/>
    <w:rsid w:val="00260EB4"/>
    <w:rsid w:val="00261866"/>
    <w:rsid w:val="002625F9"/>
    <w:rsid w:val="002631F7"/>
    <w:rsid w:val="002635CE"/>
    <w:rsid w:val="002642E7"/>
    <w:rsid w:val="002645FD"/>
    <w:rsid w:val="0026484A"/>
    <w:rsid w:val="0026504D"/>
    <w:rsid w:val="0026533E"/>
    <w:rsid w:val="00265970"/>
    <w:rsid w:val="002659B4"/>
    <w:rsid w:val="002660FA"/>
    <w:rsid w:val="002663C1"/>
    <w:rsid w:val="0026674E"/>
    <w:rsid w:val="0026712F"/>
    <w:rsid w:val="00267761"/>
    <w:rsid w:val="002710EF"/>
    <w:rsid w:val="0027118D"/>
    <w:rsid w:val="0027185E"/>
    <w:rsid w:val="00271D0D"/>
    <w:rsid w:val="00272713"/>
    <w:rsid w:val="00272AE0"/>
    <w:rsid w:val="00272AE9"/>
    <w:rsid w:val="00273072"/>
    <w:rsid w:val="00273194"/>
    <w:rsid w:val="002736FF"/>
    <w:rsid w:val="002738FB"/>
    <w:rsid w:val="00274733"/>
    <w:rsid w:val="00274963"/>
    <w:rsid w:val="00276926"/>
    <w:rsid w:val="00277803"/>
    <w:rsid w:val="00277E9A"/>
    <w:rsid w:val="00280AAE"/>
    <w:rsid w:val="00280B32"/>
    <w:rsid w:val="00280DF1"/>
    <w:rsid w:val="002812BD"/>
    <w:rsid w:val="002829A5"/>
    <w:rsid w:val="002838BB"/>
    <w:rsid w:val="00283994"/>
    <w:rsid w:val="00283AC2"/>
    <w:rsid w:val="00284B01"/>
    <w:rsid w:val="00285B18"/>
    <w:rsid w:val="00285CFC"/>
    <w:rsid w:val="00286D6C"/>
    <w:rsid w:val="00287189"/>
    <w:rsid w:val="00287645"/>
    <w:rsid w:val="00287A10"/>
    <w:rsid w:val="00287C95"/>
    <w:rsid w:val="00290585"/>
    <w:rsid w:val="00291EAD"/>
    <w:rsid w:val="00291FA4"/>
    <w:rsid w:val="0029204D"/>
    <w:rsid w:val="002926B3"/>
    <w:rsid w:val="00293034"/>
    <w:rsid w:val="00293C7D"/>
    <w:rsid w:val="0029413D"/>
    <w:rsid w:val="0029457F"/>
    <w:rsid w:val="00294780"/>
    <w:rsid w:val="00295414"/>
    <w:rsid w:val="00295AA0"/>
    <w:rsid w:val="002967C2"/>
    <w:rsid w:val="00296AB1"/>
    <w:rsid w:val="00296DD7"/>
    <w:rsid w:val="002974DD"/>
    <w:rsid w:val="00297D94"/>
    <w:rsid w:val="00297F19"/>
    <w:rsid w:val="002A0693"/>
    <w:rsid w:val="002A1849"/>
    <w:rsid w:val="002A1C5B"/>
    <w:rsid w:val="002A22A1"/>
    <w:rsid w:val="002A35E9"/>
    <w:rsid w:val="002A3796"/>
    <w:rsid w:val="002A3C95"/>
    <w:rsid w:val="002A44D9"/>
    <w:rsid w:val="002A4A80"/>
    <w:rsid w:val="002A5DDD"/>
    <w:rsid w:val="002A6104"/>
    <w:rsid w:val="002A67C8"/>
    <w:rsid w:val="002A7824"/>
    <w:rsid w:val="002A7861"/>
    <w:rsid w:val="002A7A30"/>
    <w:rsid w:val="002B03D8"/>
    <w:rsid w:val="002B0F1F"/>
    <w:rsid w:val="002B24FD"/>
    <w:rsid w:val="002B317A"/>
    <w:rsid w:val="002B3C0B"/>
    <w:rsid w:val="002B40B7"/>
    <w:rsid w:val="002B41CF"/>
    <w:rsid w:val="002B4255"/>
    <w:rsid w:val="002B48B1"/>
    <w:rsid w:val="002B48BD"/>
    <w:rsid w:val="002B6136"/>
    <w:rsid w:val="002B61C3"/>
    <w:rsid w:val="002B658D"/>
    <w:rsid w:val="002B6C7B"/>
    <w:rsid w:val="002B6D3A"/>
    <w:rsid w:val="002B7A3B"/>
    <w:rsid w:val="002C0067"/>
    <w:rsid w:val="002C2772"/>
    <w:rsid w:val="002C2A7D"/>
    <w:rsid w:val="002C387F"/>
    <w:rsid w:val="002C3F6A"/>
    <w:rsid w:val="002C4176"/>
    <w:rsid w:val="002C41D3"/>
    <w:rsid w:val="002C42FC"/>
    <w:rsid w:val="002C49A2"/>
    <w:rsid w:val="002C5BF5"/>
    <w:rsid w:val="002C5D75"/>
    <w:rsid w:val="002C7678"/>
    <w:rsid w:val="002C7DA8"/>
    <w:rsid w:val="002D02FE"/>
    <w:rsid w:val="002D0A59"/>
    <w:rsid w:val="002D110C"/>
    <w:rsid w:val="002D1639"/>
    <w:rsid w:val="002D2313"/>
    <w:rsid w:val="002D2B4A"/>
    <w:rsid w:val="002D2D1F"/>
    <w:rsid w:val="002D2E2F"/>
    <w:rsid w:val="002D4347"/>
    <w:rsid w:val="002D4C3F"/>
    <w:rsid w:val="002D4E93"/>
    <w:rsid w:val="002D5B15"/>
    <w:rsid w:val="002D664A"/>
    <w:rsid w:val="002D6F2A"/>
    <w:rsid w:val="002D714B"/>
    <w:rsid w:val="002D77C9"/>
    <w:rsid w:val="002E027D"/>
    <w:rsid w:val="002E13CE"/>
    <w:rsid w:val="002E1473"/>
    <w:rsid w:val="002E151B"/>
    <w:rsid w:val="002E16D2"/>
    <w:rsid w:val="002E1AB6"/>
    <w:rsid w:val="002E28A9"/>
    <w:rsid w:val="002E2CD9"/>
    <w:rsid w:val="002E2FA4"/>
    <w:rsid w:val="002E4BDF"/>
    <w:rsid w:val="002E5292"/>
    <w:rsid w:val="002E5543"/>
    <w:rsid w:val="002E5BAD"/>
    <w:rsid w:val="002E689B"/>
    <w:rsid w:val="002E6EF7"/>
    <w:rsid w:val="002E725C"/>
    <w:rsid w:val="002F019C"/>
    <w:rsid w:val="002F048C"/>
    <w:rsid w:val="002F0A36"/>
    <w:rsid w:val="002F0C7B"/>
    <w:rsid w:val="002F1091"/>
    <w:rsid w:val="002F1A27"/>
    <w:rsid w:val="002F1E05"/>
    <w:rsid w:val="002F1E5F"/>
    <w:rsid w:val="002F2121"/>
    <w:rsid w:val="002F2DFF"/>
    <w:rsid w:val="002F2EE5"/>
    <w:rsid w:val="002F310C"/>
    <w:rsid w:val="002F36B0"/>
    <w:rsid w:val="002F4ED7"/>
    <w:rsid w:val="002F5AF0"/>
    <w:rsid w:val="002F5E85"/>
    <w:rsid w:val="002F65CF"/>
    <w:rsid w:val="002F715E"/>
    <w:rsid w:val="00300CFB"/>
    <w:rsid w:val="0030137F"/>
    <w:rsid w:val="003014C5"/>
    <w:rsid w:val="00301525"/>
    <w:rsid w:val="00301691"/>
    <w:rsid w:val="00301789"/>
    <w:rsid w:val="00301EFB"/>
    <w:rsid w:val="003020D2"/>
    <w:rsid w:val="00302480"/>
    <w:rsid w:val="0030303D"/>
    <w:rsid w:val="00303D18"/>
    <w:rsid w:val="00303EF7"/>
    <w:rsid w:val="00305088"/>
    <w:rsid w:val="00305589"/>
    <w:rsid w:val="00305D96"/>
    <w:rsid w:val="0030658F"/>
    <w:rsid w:val="003071B4"/>
    <w:rsid w:val="0030755E"/>
    <w:rsid w:val="00307828"/>
    <w:rsid w:val="00307FF6"/>
    <w:rsid w:val="0031035F"/>
    <w:rsid w:val="00310779"/>
    <w:rsid w:val="003108FA"/>
    <w:rsid w:val="0031238D"/>
    <w:rsid w:val="00313102"/>
    <w:rsid w:val="003132E5"/>
    <w:rsid w:val="00314829"/>
    <w:rsid w:val="003156B6"/>
    <w:rsid w:val="0031573E"/>
    <w:rsid w:val="00316631"/>
    <w:rsid w:val="00317D85"/>
    <w:rsid w:val="00320378"/>
    <w:rsid w:val="00320DB4"/>
    <w:rsid w:val="00321B13"/>
    <w:rsid w:val="00321F43"/>
    <w:rsid w:val="0032234C"/>
    <w:rsid w:val="003232D4"/>
    <w:rsid w:val="00323D1E"/>
    <w:rsid w:val="0032471C"/>
    <w:rsid w:val="00325194"/>
    <w:rsid w:val="003256DB"/>
    <w:rsid w:val="00326F85"/>
    <w:rsid w:val="0032703D"/>
    <w:rsid w:val="0032750D"/>
    <w:rsid w:val="00327671"/>
    <w:rsid w:val="003312ED"/>
    <w:rsid w:val="003315CB"/>
    <w:rsid w:val="00331651"/>
    <w:rsid w:val="003316AA"/>
    <w:rsid w:val="003319B8"/>
    <w:rsid w:val="0033237E"/>
    <w:rsid w:val="00332F5A"/>
    <w:rsid w:val="00333A48"/>
    <w:rsid w:val="00334A8F"/>
    <w:rsid w:val="00334B47"/>
    <w:rsid w:val="00334E58"/>
    <w:rsid w:val="003354E9"/>
    <w:rsid w:val="00335F53"/>
    <w:rsid w:val="00336CD6"/>
    <w:rsid w:val="00336E12"/>
    <w:rsid w:val="00337785"/>
    <w:rsid w:val="0033787F"/>
    <w:rsid w:val="00340196"/>
    <w:rsid w:val="0034020F"/>
    <w:rsid w:val="003415F0"/>
    <w:rsid w:val="0034188F"/>
    <w:rsid w:val="00341978"/>
    <w:rsid w:val="0034246C"/>
    <w:rsid w:val="00343167"/>
    <w:rsid w:val="0034317E"/>
    <w:rsid w:val="00343A81"/>
    <w:rsid w:val="00345E8D"/>
    <w:rsid w:val="003479BD"/>
    <w:rsid w:val="003503CA"/>
    <w:rsid w:val="00350961"/>
    <w:rsid w:val="0035096E"/>
    <w:rsid w:val="00350E78"/>
    <w:rsid w:val="00351095"/>
    <w:rsid w:val="0035124A"/>
    <w:rsid w:val="00351788"/>
    <w:rsid w:val="00352444"/>
    <w:rsid w:val="003525F1"/>
    <w:rsid w:val="003538D1"/>
    <w:rsid w:val="00353E37"/>
    <w:rsid w:val="00353E6D"/>
    <w:rsid w:val="003546A4"/>
    <w:rsid w:val="00355496"/>
    <w:rsid w:val="00355ED9"/>
    <w:rsid w:val="00356B68"/>
    <w:rsid w:val="0035719A"/>
    <w:rsid w:val="00357645"/>
    <w:rsid w:val="00357C4F"/>
    <w:rsid w:val="00357E07"/>
    <w:rsid w:val="00357EF2"/>
    <w:rsid w:val="00360C71"/>
    <w:rsid w:val="00360CEA"/>
    <w:rsid w:val="00361DD4"/>
    <w:rsid w:val="00362182"/>
    <w:rsid w:val="003625D1"/>
    <w:rsid w:val="00362642"/>
    <w:rsid w:val="00362FFE"/>
    <w:rsid w:val="0036307C"/>
    <w:rsid w:val="003641A5"/>
    <w:rsid w:val="00364838"/>
    <w:rsid w:val="00364BAF"/>
    <w:rsid w:val="00364F52"/>
    <w:rsid w:val="00365863"/>
    <w:rsid w:val="00365ACF"/>
    <w:rsid w:val="0036625C"/>
    <w:rsid w:val="0036639E"/>
    <w:rsid w:val="003664DD"/>
    <w:rsid w:val="0036777D"/>
    <w:rsid w:val="00367863"/>
    <w:rsid w:val="00370752"/>
    <w:rsid w:val="00370788"/>
    <w:rsid w:val="00371E72"/>
    <w:rsid w:val="0037222C"/>
    <w:rsid w:val="003728E3"/>
    <w:rsid w:val="003735F3"/>
    <w:rsid w:val="00373654"/>
    <w:rsid w:val="00373FA6"/>
    <w:rsid w:val="00375143"/>
    <w:rsid w:val="00375CF8"/>
    <w:rsid w:val="00375F7F"/>
    <w:rsid w:val="00375FB4"/>
    <w:rsid w:val="0037615A"/>
    <w:rsid w:val="00376525"/>
    <w:rsid w:val="00376774"/>
    <w:rsid w:val="003767CC"/>
    <w:rsid w:val="003769CD"/>
    <w:rsid w:val="00376C5D"/>
    <w:rsid w:val="003774F6"/>
    <w:rsid w:val="00380393"/>
    <w:rsid w:val="00380778"/>
    <w:rsid w:val="003815F0"/>
    <w:rsid w:val="00382389"/>
    <w:rsid w:val="00382447"/>
    <w:rsid w:val="00383E48"/>
    <w:rsid w:val="00384222"/>
    <w:rsid w:val="00384545"/>
    <w:rsid w:val="00384B99"/>
    <w:rsid w:val="003871D3"/>
    <w:rsid w:val="0038763B"/>
    <w:rsid w:val="00390534"/>
    <w:rsid w:val="003906B9"/>
    <w:rsid w:val="00390A2F"/>
    <w:rsid w:val="00390CC2"/>
    <w:rsid w:val="0039119C"/>
    <w:rsid w:val="00391595"/>
    <w:rsid w:val="00391DC0"/>
    <w:rsid w:val="00392220"/>
    <w:rsid w:val="003928E8"/>
    <w:rsid w:val="00392F59"/>
    <w:rsid w:val="003939F2"/>
    <w:rsid w:val="00394086"/>
    <w:rsid w:val="0039410F"/>
    <w:rsid w:val="00394886"/>
    <w:rsid w:val="0039514C"/>
    <w:rsid w:val="0039591F"/>
    <w:rsid w:val="00395E94"/>
    <w:rsid w:val="003962D3"/>
    <w:rsid w:val="0039686E"/>
    <w:rsid w:val="00396F96"/>
    <w:rsid w:val="003977B2"/>
    <w:rsid w:val="00397C02"/>
    <w:rsid w:val="00397F96"/>
    <w:rsid w:val="003A0721"/>
    <w:rsid w:val="003A13B4"/>
    <w:rsid w:val="003A1FCA"/>
    <w:rsid w:val="003A2C79"/>
    <w:rsid w:val="003A330F"/>
    <w:rsid w:val="003A33E8"/>
    <w:rsid w:val="003A3DFE"/>
    <w:rsid w:val="003A3FE4"/>
    <w:rsid w:val="003A4265"/>
    <w:rsid w:val="003A4E88"/>
    <w:rsid w:val="003A5C5B"/>
    <w:rsid w:val="003A645B"/>
    <w:rsid w:val="003A711F"/>
    <w:rsid w:val="003A7572"/>
    <w:rsid w:val="003B0E26"/>
    <w:rsid w:val="003B1257"/>
    <w:rsid w:val="003B1832"/>
    <w:rsid w:val="003B18BB"/>
    <w:rsid w:val="003B23F8"/>
    <w:rsid w:val="003B3BD0"/>
    <w:rsid w:val="003B425F"/>
    <w:rsid w:val="003B77A8"/>
    <w:rsid w:val="003B7FAA"/>
    <w:rsid w:val="003C0112"/>
    <w:rsid w:val="003C0839"/>
    <w:rsid w:val="003C0EDE"/>
    <w:rsid w:val="003C124F"/>
    <w:rsid w:val="003C1460"/>
    <w:rsid w:val="003C25A8"/>
    <w:rsid w:val="003C2A7E"/>
    <w:rsid w:val="003C4E8A"/>
    <w:rsid w:val="003C5C23"/>
    <w:rsid w:val="003C5F1B"/>
    <w:rsid w:val="003C609B"/>
    <w:rsid w:val="003C667A"/>
    <w:rsid w:val="003C6EEC"/>
    <w:rsid w:val="003C7BBF"/>
    <w:rsid w:val="003C7D9D"/>
    <w:rsid w:val="003C7FD4"/>
    <w:rsid w:val="003D0D7B"/>
    <w:rsid w:val="003D1050"/>
    <w:rsid w:val="003D149A"/>
    <w:rsid w:val="003D1666"/>
    <w:rsid w:val="003D1DEB"/>
    <w:rsid w:val="003D2078"/>
    <w:rsid w:val="003D243E"/>
    <w:rsid w:val="003D2804"/>
    <w:rsid w:val="003D2844"/>
    <w:rsid w:val="003D31AA"/>
    <w:rsid w:val="003D48F1"/>
    <w:rsid w:val="003D5492"/>
    <w:rsid w:val="003D7256"/>
    <w:rsid w:val="003E0113"/>
    <w:rsid w:val="003E0609"/>
    <w:rsid w:val="003E0BD4"/>
    <w:rsid w:val="003E1100"/>
    <w:rsid w:val="003E1410"/>
    <w:rsid w:val="003E1670"/>
    <w:rsid w:val="003E2145"/>
    <w:rsid w:val="003E2A54"/>
    <w:rsid w:val="003E2BBF"/>
    <w:rsid w:val="003E2C97"/>
    <w:rsid w:val="003E3A63"/>
    <w:rsid w:val="003E46A5"/>
    <w:rsid w:val="003E499B"/>
    <w:rsid w:val="003E5742"/>
    <w:rsid w:val="003E5D8F"/>
    <w:rsid w:val="003E6119"/>
    <w:rsid w:val="003E645D"/>
    <w:rsid w:val="003E78D0"/>
    <w:rsid w:val="003E7B36"/>
    <w:rsid w:val="003F0018"/>
    <w:rsid w:val="003F1839"/>
    <w:rsid w:val="003F2A98"/>
    <w:rsid w:val="003F348C"/>
    <w:rsid w:val="003F3B05"/>
    <w:rsid w:val="003F3E7A"/>
    <w:rsid w:val="003F476E"/>
    <w:rsid w:val="003F4E05"/>
    <w:rsid w:val="003F68A2"/>
    <w:rsid w:val="003F6BE2"/>
    <w:rsid w:val="003F7AD9"/>
    <w:rsid w:val="00401602"/>
    <w:rsid w:val="00402D90"/>
    <w:rsid w:val="00403F0A"/>
    <w:rsid w:val="00404435"/>
    <w:rsid w:val="0040478E"/>
    <w:rsid w:val="00404B9B"/>
    <w:rsid w:val="004050C9"/>
    <w:rsid w:val="004055A1"/>
    <w:rsid w:val="0040638C"/>
    <w:rsid w:val="00406C90"/>
    <w:rsid w:val="00407C08"/>
    <w:rsid w:val="004101E8"/>
    <w:rsid w:val="00410777"/>
    <w:rsid w:val="0041096D"/>
    <w:rsid w:val="004109D5"/>
    <w:rsid w:val="00410CC5"/>
    <w:rsid w:val="00411204"/>
    <w:rsid w:val="00411241"/>
    <w:rsid w:val="0041135A"/>
    <w:rsid w:val="00412B01"/>
    <w:rsid w:val="00413471"/>
    <w:rsid w:val="00414D15"/>
    <w:rsid w:val="004160A3"/>
    <w:rsid w:val="00416D21"/>
    <w:rsid w:val="00416D27"/>
    <w:rsid w:val="00417893"/>
    <w:rsid w:val="00420064"/>
    <w:rsid w:val="004202E0"/>
    <w:rsid w:val="00420713"/>
    <w:rsid w:val="0042114C"/>
    <w:rsid w:val="0042117A"/>
    <w:rsid w:val="00421493"/>
    <w:rsid w:val="00421972"/>
    <w:rsid w:val="004228C5"/>
    <w:rsid w:val="0042327E"/>
    <w:rsid w:val="004234AC"/>
    <w:rsid w:val="0042355D"/>
    <w:rsid w:val="004235FE"/>
    <w:rsid w:val="00423AD3"/>
    <w:rsid w:val="004247D0"/>
    <w:rsid w:val="00426F24"/>
    <w:rsid w:val="0042780B"/>
    <w:rsid w:val="00430671"/>
    <w:rsid w:val="0043097F"/>
    <w:rsid w:val="00433F65"/>
    <w:rsid w:val="0043406B"/>
    <w:rsid w:val="0043424F"/>
    <w:rsid w:val="0043504B"/>
    <w:rsid w:val="00435095"/>
    <w:rsid w:val="00435368"/>
    <w:rsid w:val="00435569"/>
    <w:rsid w:val="00435977"/>
    <w:rsid w:val="00435F95"/>
    <w:rsid w:val="0043673B"/>
    <w:rsid w:val="004372DE"/>
    <w:rsid w:val="00440DB6"/>
    <w:rsid w:val="0044197B"/>
    <w:rsid w:val="00441A95"/>
    <w:rsid w:val="00441C0F"/>
    <w:rsid w:val="00441F3A"/>
    <w:rsid w:val="004420B2"/>
    <w:rsid w:val="00442130"/>
    <w:rsid w:val="00443A50"/>
    <w:rsid w:val="0044435A"/>
    <w:rsid w:val="00444774"/>
    <w:rsid w:val="004448D1"/>
    <w:rsid w:val="00444C4C"/>
    <w:rsid w:val="00444EA4"/>
    <w:rsid w:val="00445FD9"/>
    <w:rsid w:val="00446744"/>
    <w:rsid w:val="00446C3E"/>
    <w:rsid w:val="00446D4B"/>
    <w:rsid w:val="004470BC"/>
    <w:rsid w:val="00447552"/>
    <w:rsid w:val="00447FF6"/>
    <w:rsid w:val="004507DD"/>
    <w:rsid w:val="00450BCE"/>
    <w:rsid w:val="00451212"/>
    <w:rsid w:val="00451A59"/>
    <w:rsid w:val="00452566"/>
    <w:rsid w:val="00452B71"/>
    <w:rsid w:val="0045367C"/>
    <w:rsid w:val="00454AF9"/>
    <w:rsid w:val="00455A66"/>
    <w:rsid w:val="00456BEE"/>
    <w:rsid w:val="00457248"/>
    <w:rsid w:val="00457BEB"/>
    <w:rsid w:val="004603CF"/>
    <w:rsid w:val="0046070F"/>
    <w:rsid w:val="00460EA0"/>
    <w:rsid w:val="0046140E"/>
    <w:rsid w:val="0046145D"/>
    <w:rsid w:val="00461A7F"/>
    <w:rsid w:val="00461B2E"/>
    <w:rsid w:val="00462523"/>
    <w:rsid w:val="00462911"/>
    <w:rsid w:val="00462E99"/>
    <w:rsid w:val="00465004"/>
    <w:rsid w:val="004653AF"/>
    <w:rsid w:val="004655DB"/>
    <w:rsid w:val="00466614"/>
    <w:rsid w:val="00466AB9"/>
    <w:rsid w:val="00467034"/>
    <w:rsid w:val="00467294"/>
    <w:rsid w:val="0046758A"/>
    <w:rsid w:val="0047014C"/>
    <w:rsid w:val="004701D8"/>
    <w:rsid w:val="00470407"/>
    <w:rsid w:val="00470B92"/>
    <w:rsid w:val="00470FDE"/>
    <w:rsid w:val="004719B5"/>
    <w:rsid w:val="00472745"/>
    <w:rsid w:val="0047327F"/>
    <w:rsid w:val="00473BF5"/>
    <w:rsid w:val="004740EB"/>
    <w:rsid w:val="00474516"/>
    <w:rsid w:val="00475F5D"/>
    <w:rsid w:val="0047641E"/>
    <w:rsid w:val="004765CE"/>
    <w:rsid w:val="004772F9"/>
    <w:rsid w:val="00477657"/>
    <w:rsid w:val="00477EA3"/>
    <w:rsid w:val="00480B42"/>
    <w:rsid w:val="00481A8C"/>
    <w:rsid w:val="00482A63"/>
    <w:rsid w:val="00482CFC"/>
    <w:rsid w:val="00484B8F"/>
    <w:rsid w:val="00484CF5"/>
    <w:rsid w:val="00486984"/>
    <w:rsid w:val="00486D3E"/>
    <w:rsid w:val="00487996"/>
    <w:rsid w:val="004900BE"/>
    <w:rsid w:val="00490E10"/>
    <w:rsid w:val="00490F4B"/>
    <w:rsid w:val="004911F7"/>
    <w:rsid w:val="00491910"/>
    <w:rsid w:val="00492016"/>
    <w:rsid w:val="0049233B"/>
    <w:rsid w:val="0049270F"/>
    <w:rsid w:val="0049288A"/>
    <w:rsid w:val="00492AF6"/>
    <w:rsid w:val="00492F00"/>
    <w:rsid w:val="00493006"/>
    <w:rsid w:val="00493083"/>
    <w:rsid w:val="004941B5"/>
    <w:rsid w:val="004947F5"/>
    <w:rsid w:val="004961F2"/>
    <w:rsid w:val="00496D59"/>
    <w:rsid w:val="00497615"/>
    <w:rsid w:val="00497CCD"/>
    <w:rsid w:val="004A0794"/>
    <w:rsid w:val="004A07CA"/>
    <w:rsid w:val="004A0B1B"/>
    <w:rsid w:val="004A1796"/>
    <w:rsid w:val="004A17B3"/>
    <w:rsid w:val="004A1C6A"/>
    <w:rsid w:val="004A21A6"/>
    <w:rsid w:val="004A29C3"/>
    <w:rsid w:val="004A36B4"/>
    <w:rsid w:val="004A3D03"/>
    <w:rsid w:val="004A4E75"/>
    <w:rsid w:val="004A5E12"/>
    <w:rsid w:val="004A7541"/>
    <w:rsid w:val="004A768F"/>
    <w:rsid w:val="004A7772"/>
    <w:rsid w:val="004A7D78"/>
    <w:rsid w:val="004B0317"/>
    <w:rsid w:val="004B0776"/>
    <w:rsid w:val="004B09D2"/>
    <w:rsid w:val="004B0FEB"/>
    <w:rsid w:val="004B26CB"/>
    <w:rsid w:val="004B279E"/>
    <w:rsid w:val="004B4CB2"/>
    <w:rsid w:val="004B53BC"/>
    <w:rsid w:val="004B540F"/>
    <w:rsid w:val="004B5A01"/>
    <w:rsid w:val="004B5C66"/>
    <w:rsid w:val="004B5CFB"/>
    <w:rsid w:val="004B6118"/>
    <w:rsid w:val="004B63F1"/>
    <w:rsid w:val="004B6A52"/>
    <w:rsid w:val="004B6D7F"/>
    <w:rsid w:val="004B6EE5"/>
    <w:rsid w:val="004B7BA5"/>
    <w:rsid w:val="004B7CD5"/>
    <w:rsid w:val="004C02A5"/>
    <w:rsid w:val="004C0C64"/>
    <w:rsid w:val="004C1489"/>
    <w:rsid w:val="004C17D6"/>
    <w:rsid w:val="004C1981"/>
    <w:rsid w:val="004C3861"/>
    <w:rsid w:val="004C3E5E"/>
    <w:rsid w:val="004C6DF2"/>
    <w:rsid w:val="004C7296"/>
    <w:rsid w:val="004D0FCE"/>
    <w:rsid w:val="004D11B9"/>
    <w:rsid w:val="004D13DA"/>
    <w:rsid w:val="004D32D0"/>
    <w:rsid w:val="004D337B"/>
    <w:rsid w:val="004D3403"/>
    <w:rsid w:val="004D48C8"/>
    <w:rsid w:val="004D57FF"/>
    <w:rsid w:val="004D5AF0"/>
    <w:rsid w:val="004D5B17"/>
    <w:rsid w:val="004D5B3A"/>
    <w:rsid w:val="004D5B88"/>
    <w:rsid w:val="004D65DF"/>
    <w:rsid w:val="004D6EA7"/>
    <w:rsid w:val="004D7169"/>
    <w:rsid w:val="004D7213"/>
    <w:rsid w:val="004D7580"/>
    <w:rsid w:val="004D7847"/>
    <w:rsid w:val="004D785F"/>
    <w:rsid w:val="004D7AA0"/>
    <w:rsid w:val="004D7AF8"/>
    <w:rsid w:val="004E0248"/>
    <w:rsid w:val="004E1CBE"/>
    <w:rsid w:val="004E2347"/>
    <w:rsid w:val="004E2496"/>
    <w:rsid w:val="004E2A6A"/>
    <w:rsid w:val="004E2C9D"/>
    <w:rsid w:val="004E3840"/>
    <w:rsid w:val="004E3896"/>
    <w:rsid w:val="004E447A"/>
    <w:rsid w:val="004E49AA"/>
    <w:rsid w:val="004E5309"/>
    <w:rsid w:val="004E56C8"/>
    <w:rsid w:val="004E6F6A"/>
    <w:rsid w:val="004E73A3"/>
    <w:rsid w:val="004E744B"/>
    <w:rsid w:val="004F1030"/>
    <w:rsid w:val="004F1034"/>
    <w:rsid w:val="004F12EF"/>
    <w:rsid w:val="004F1854"/>
    <w:rsid w:val="004F2415"/>
    <w:rsid w:val="004F28A4"/>
    <w:rsid w:val="004F3567"/>
    <w:rsid w:val="004F4D02"/>
    <w:rsid w:val="004F4E08"/>
    <w:rsid w:val="004F51C2"/>
    <w:rsid w:val="004F7760"/>
    <w:rsid w:val="004F7766"/>
    <w:rsid w:val="00500F0F"/>
    <w:rsid w:val="00500F3A"/>
    <w:rsid w:val="005018E8"/>
    <w:rsid w:val="005019C0"/>
    <w:rsid w:val="005021ED"/>
    <w:rsid w:val="00502B8F"/>
    <w:rsid w:val="005041F3"/>
    <w:rsid w:val="0050442A"/>
    <w:rsid w:val="00504A85"/>
    <w:rsid w:val="00504D68"/>
    <w:rsid w:val="00504E80"/>
    <w:rsid w:val="00504E99"/>
    <w:rsid w:val="005051F6"/>
    <w:rsid w:val="00505358"/>
    <w:rsid w:val="005059BE"/>
    <w:rsid w:val="00505CA7"/>
    <w:rsid w:val="00505D4B"/>
    <w:rsid w:val="00505FB8"/>
    <w:rsid w:val="005060A6"/>
    <w:rsid w:val="0050695F"/>
    <w:rsid w:val="00507776"/>
    <w:rsid w:val="00507853"/>
    <w:rsid w:val="00507A19"/>
    <w:rsid w:val="0051296F"/>
    <w:rsid w:val="005135E4"/>
    <w:rsid w:val="0051373F"/>
    <w:rsid w:val="0051403F"/>
    <w:rsid w:val="0051527D"/>
    <w:rsid w:val="0051533E"/>
    <w:rsid w:val="00515A20"/>
    <w:rsid w:val="00515A58"/>
    <w:rsid w:val="0051680A"/>
    <w:rsid w:val="00516BAF"/>
    <w:rsid w:val="00516CF4"/>
    <w:rsid w:val="005205BE"/>
    <w:rsid w:val="00520988"/>
    <w:rsid w:val="00520A24"/>
    <w:rsid w:val="00520AC9"/>
    <w:rsid w:val="00520D34"/>
    <w:rsid w:val="005218E2"/>
    <w:rsid w:val="00521C95"/>
    <w:rsid w:val="005221BE"/>
    <w:rsid w:val="005233D8"/>
    <w:rsid w:val="005233F9"/>
    <w:rsid w:val="00523709"/>
    <w:rsid w:val="00523A36"/>
    <w:rsid w:val="005240E1"/>
    <w:rsid w:val="00524B5E"/>
    <w:rsid w:val="005255A5"/>
    <w:rsid w:val="005263FD"/>
    <w:rsid w:val="00526527"/>
    <w:rsid w:val="00527BFA"/>
    <w:rsid w:val="005302A1"/>
    <w:rsid w:val="00530A31"/>
    <w:rsid w:val="00530F7A"/>
    <w:rsid w:val="0053117F"/>
    <w:rsid w:val="0053148B"/>
    <w:rsid w:val="00531658"/>
    <w:rsid w:val="00531B87"/>
    <w:rsid w:val="00532922"/>
    <w:rsid w:val="00532B45"/>
    <w:rsid w:val="00532D64"/>
    <w:rsid w:val="005358C1"/>
    <w:rsid w:val="00535A0F"/>
    <w:rsid w:val="00537F69"/>
    <w:rsid w:val="00541018"/>
    <w:rsid w:val="0054148A"/>
    <w:rsid w:val="005418A1"/>
    <w:rsid w:val="00541F29"/>
    <w:rsid w:val="00541F83"/>
    <w:rsid w:val="00543B29"/>
    <w:rsid w:val="00543FC2"/>
    <w:rsid w:val="00544BC9"/>
    <w:rsid w:val="0054518B"/>
    <w:rsid w:val="00545484"/>
    <w:rsid w:val="00545564"/>
    <w:rsid w:val="005462DB"/>
    <w:rsid w:val="00546898"/>
    <w:rsid w:val="0054709F"/>
    <w:rsid w:val="005472FE"/>
    <w:rsid w:val="005479ED"/>
    <w:rsid w:val="00550FD1"/>
    <w:rsid w:val="00550FDA"/>
    <w:rsid w:val="005519F0"/>
    <w:rsid w:val="00551D21"/>
    <w:rsid w:val="00553B0D"/>
    <w:rsid w:val="00554940"/>
    <w:rsid w:val="00555054"/>
    <w:rsid w:val="005552B2"/>
    <w:rsid w:val="00555325"/>
    <w:rsid w:val="005555B5"/>
    <w:rsid w:val="00555C36"/>
    <w:rsid w:val="005567F2"/>
    <w:rsid w:val="00556FFF"/>
    <w:rsid w:val="00557193"/>
    <w:rsid w:val="00557423"/>
    <w:rsid w:val="0056009F"/>
    <w:rsid w:val="005604B1"/>
    <w:rsid w:val="00560A45"/>
    <w:rsid w:val="005615E2"/>
    <w:rsid w:val="00561AD1"/>
    <w:rsid w:val="00562640"/>
    <w:rsid w:val="00562D3F"/>
    <w:rsid w:val="00563287"/>
    <w:rsid w:val="0056366E"/>
    <w:rsid w:val="00563D75"/>
    <w:rsid w:val="00564034"/>
    <w:rsid w:val="00564F5E"/>
    <w:rsid w:val="00566A36"/>
    <w:rsid w:val="00566BA8"/>
    <w:rsid w:val="0056744C"/>
    <w:rsid w:val="00567F5A"/>
    <w:rsid w:val="00570946"/>
    <w:rsid w:val="00571140"/>
    <w:rsid w:val="00571C9D"/>
    <w:rsid w:val="00572A5D"/>
    <w:rsid w:val="00572CE6"/>
    <w:rsid w:val="00575701"/>
    <w:rsid w:val="00575A3A"/>
    <w:rsid w:val="00575DF9"/>
    <w:rsid w:val="00575E91"/>
    <w:rsid w:val="00576A92"/>
    <w:rsid w:val="005777DC"/>
    <w:rsid w:val="00577A93"/>
    <w:rsid w:val="00577BC9"/>
    <w:rsid w:val="00581073"/>
    <w:rsid w:val="00581B36"/>
    <w:rsid w:val="00581E99"/>
    <w:rsid w:val="00582D6C"/>
    <w:rsid w:val="005830D8"/>
    <w:rsid w:val="005835E3"/>
    <w:rsid w:val="0058368D"/>
    <w:rsid w:val="00583CC3"/>
    <w:rsid w:val="005856A8"/>
    <w:rsid w:val="00585CA6"/>
    <w:rsid w:val="00585D60"/>
    <w:rsid w:val="005863FB"/>
    <w:rsid w:val="0058640C"/>
    <w:rsid w:val="00587B01"/>
    <w:rsid w:val="00587E2F"/>
    <w:rsid w:val="00590C02"/>
    <w:rsid w:val="00591372"/>
    <w:rsid w:val="005913F9"/>
    <w:rsid w:val="005914F3"/>
    <w:rsid w:val="00591B81"/>
    <w:rsid w:val="0059219A"/>
    <w:rsid w:val="00593742"/>
    <w:rsid w:val="00594254"/>
    <w:rsid w:val="00594692"/>
    <w:rsid w:val="00595D4A"/>
    <w:rsid w:val="00597F29"/>
    <w:rsid w:val="00597F58"/>
    <w:rsid w:val="005A00EB"/>
    <w:rsid w:val="005A05BC"/>
    <w:rsid w:val="005A1038"/>
    <w:rsid w:val="005A2326"/>
    <w:rsid w:val="005A27A7"/>
    <w:rsid w:val="005A3750"/>
    <w:rsid w:val="005A3772"/>
    <w:rsid w:val="005A4DEA"/>
    <w:rsid w:val="005A4E9A"/>
    <w:rsid w:val="005A59F5"/>
    <w:rsid w:val="005A5AA5"/>
    <w:rsid w:val="005A5C16"/>
    <w:rsid w:val="005A5C17"/>
    <w:rsid w:val="005A5D59"/>
    <w:rsid w:val="005A63E6"/>
    <w:rsid w:val="005A6A81"/>
    <w:rsid w:val="005A703C"/>
    <w:rsid w:val="005A72CF"/>
    <w:rsid w:val="005B0658"/>
    <w:rsid w:val="005B12AD"/>
    <w:rsid w:val="005B16B7"/>
    <w:rsid w:val="005B1B16"/>
    <w:rsid w:val="005B22FE"/>
    <w:rsid w:val="005B2756"/>
    <w:rsid w:val="005B2D01"/>
    <w:rsid w:val="005B423F"/>
    <w:rsid w:val="005B465C"/>
    <w:rsid w:val="005B4E8A"/>
    <w:rsid w:val="005B6253"/>
    <w:rsid w:val="005B6709"/>
    <w:rsid w:val="005B6EB8"/>
    <w:rsid w:val="005B7196"/>
    <w:rsid w:val="005B755E"/>
    <w:rsid w:val="005B777C"/>
    <w:rsid w:val="005B7A8B"/>
    <w:rsid w:val="005B7A94"/>
    <w:rsid w:val="005C06F8"/>
    <w:rsid w:val="005C0A48"/>
    <w:rsid w:val="005C13A0"/>
    <w:rsid w:val="005C16D3"/>
    <w:rsid w:val="005C29BE"/>
    <w:rsid w:val="005C3A68"/>
    <w:rsid w:val="005C4D81"/>
    <w:rsid w:val="005C503F"/>
    <w:rsid w:val="005C5771"/>
    <w:rsid w:val="005C68F5"/>
    <w:rsid w:val="005C6C54"/>
    <w:rsid w:val="005C7334"/>
    <w:rsid w:val="005C78D0"/>
    <w:rsid w:val="005C791F"/>
    <w:rsid w:val="005D02D0"/>
    <w:rsid w:val="005D1008"/>
    <w:rsid w:val="005D109D"/>
    <w:rsid w:val="005D179F"/>
    <w:rsid w:val="005D17A1"/>
    <w:rsid w:val="005D2360"/>
    <w:rsid w:val="005D29F2"/>
    <w:rsid w:val="005D34E0"/>
    <w:rsid w:val="005D4015"/>
    <w:rsid w:val="005D430A"/>
    <w:rsid w:val="005D4C26"/>
    <w:rsid w:val="005D50F3"/>
    <w:rsid w:val="005D51F1"/>
    <w:rsid w:val="005D5FA0"/>
    <w:rsid w:val="005D6544"/>
    <w:rsid w:val="005D6A6F"/>
    <w:rsid w:val="005D7CF6"/>
    <w:rsid w:val="005E1185"/>
    <w:rsid w:val="005E1750"/>
    <w:rsid w:val="005E1ED3"/>
    <w:rsid w:val="005E2746"/>
    <w:rsid w:val="005E2A3A"/>
    <w:rsid w:val="005E38AC"/>
    <w:rsid w:val="005E397A"/>
    <w:rsid w:val="005E3DA7"/>
    <w:rsid w:val="005E4051"/>
    <w:rsid w:val="005E44EA"/>
    <w:rsid w:val="005E48E4"/>
    <w:rsid w:val="005E4D17"/>
    <w:rsid w:val="005E5088"/>
    <w:rsid w:val="005E58E5"/>
    <w:rsid w:val="005E5ACA"/>
    <w:rsid w:val="005E63A9"/>
    <w:rsid w:val="005E746A"/>
    <w:rsid w:val="005F1B63"/>
    <w:rsid w:val="005F1BB8"/>
    <w:rsid w:val="005F1DE9"/>
    <w:rsid w:val="005F293D"/>
    <w:rsid w:val="005F330B"/>
    <w:rsid w:val="005F38F5"/>
    <w:rsid w:val="005F40A0"/>
    <w:rsid w:val="005F47B5"/>
    <w:rsid w:val="005F4F25"/>
    <w:rsid w:val="005F4FC1"/>
    <w:rsid w:val="005F5226"/>
    <w:rsid w:val="005F6027"/>
    <w:rsid w:val="005F60E8"/>
    <w:rsid w:val="005F6871"/>
    <w:rsid w:val="005F6F55"/>
    <w:rsid w:val="005F7A21"/>
    <w:rsid w:val="005F7A39"/>
    <w:rsid w:val="005F7B98"/>
    <w:rsid w:val="005F7F86"/>
    <w:rsid w:val="00600305"/>
    <w:rsid w:val="00600418"/>
    <w:rsid w:val="00600E03"/>
    <w:rsid w:val="00600E65"/>
    <w:rsid w:val="0060150F"/>
    <w:rsid w:val="00602D3C"/>
    <w:rsid w:val="00603434"/>
    <w:rsid w:val="00603561"/>
    <w:rsid w:val="0060383C"/>
    <w:rsid w:val="00604542"/>
    <w:rsid w:val="00604B68"/>
    <w:rsid w:val="00604C8A"/>
    <w:rsid w:val="00605591"/>
    <w:rsid w:val="006063F0"/>
    <w:rsid w:val="006068A9"/>
    <w:rsid w:val="00606FE3"/>
    <w:rsid w:val="00607467"/>
    <w:rsid w:val="00607491"/>
    <w:rsid w:val="00610063"/>
    <w:rsid w:val="006102B3"/>
    <w:rsid w:val="00611BB1"/>
    <w:rsid w:val="00612686"/>
    <w:rsid w:val="00612DDA"/>
    <w:rsid w:val="006131DB"/>
    <w:rsid w:val="006139BC"/>
    <w:rsid w:val="0061405D"/>
    <w:rsid w:val="00614CAB"/>
    <w:rsid w:val="006153ED"/>
    <w:rsid w:val="00616FAA"/>
    <w:rsid w:val="00617131"/>
    <w:rsid w:val="0061753A"/>
    <w:rsid w:val="00617A1B"/>
    <w:rsid w:val="00617BD5"/>
    <w:rsid w:val="00617E61"/>
    <w:rsid w:val="00620FB0"/>
    <w:rsid w:val="0062130F"/>
    <w:rsid w:val="006215F8"/>
    <w:rsid w:val="0062254A"/>
    <w:rsid w:val="00622D4B"/>
    <w:rsid w:val="0062330B"/>
    <w:rsid w:val="006235FB"/>
    <w:rsid w:val="00623EF0"/>
    <w:rsid w:val="006240FC"/>
    <w:rsid w:val="0062428F"/>
    <w:rsid w:val="00624F6E"/>
    <w:rsid w:val="00625625"/>
    <w:rsid w:val="00625F6E"/>
    <w:rsid w:val="00626360"/>
    <w:rsid w:val="006267A6"/>
    <w:rsid w:val="00626C78"/>
    <w:rsid w:val="00626C99"/>
    <w:rsid w:val="00627B8A"/>
    <w:rsid w:val="00627FFA"/>
    <w:rsid w:val="0063127E"/>
    <w:rsid w:val="006313F1"/>
    <w:rsid w:val="00631BAB"/>
    <w:rsid w:val="006328E0"/>
    <w:rsid w:val="00632B96"/>
    <w:rsid w:val="0063343C"/>
    <w:rsid w:val="00633BC0"/>
    <w:rsid w:val="006343F2"/>
    <w:rsid w:val="00634B20"/>
    <w:rsid w:val="00635586"/>
    <w:rsid w:val="00635C98"/>
    <w:rsid w:val="00636DE7"/>
    <w:rsid w:val="006373E6"/>
    <w:rsid w:val="00637870"/>
    <w:rsid w:val="0064079B"/>
    <w:rsid w:val="00640A93"/>
    <w:rsid w:val="00640B62"/>
    <w:rsid w:val="0064229A"/>
    <w:rsid w:val="00642705"/>
    <w:rsid w:val="00642CAB"/>
    <w:rsid w:val="006431FC"/>
    <w:rsid w:val="00643932"/>
    <w:rsid w:val="00643D0D"/>
    <w:rsid w:val="00644A90"/>
    <w:rsid w:val="00645D5D"/>
    <w:rsid w:val="00646412"/>
    <w:rsid w:val="00647CBC"/>
    <w:rsid w:val="00650385"/>
    <w:rsid w:val="006508CC"/>
    <w:rsid w:val="00651582"/>
    <w:rsid w:val="006526D8"/>
    <w:rsid w:val="00652822"/>
    <w:rsid w:val="00652FD0"/>
    <w:rsid w:val="00653342"/>
    <w:rsid w:val="0065387A"/>
    <w:rsid w:val="006538A3"/>
    <w:rsid w:val="00653929"/>
    <w:rsid w:val="00653B95"/>
    <w:rsid w:val="00653BAA"/>
    <w:rsid w:val="00654497"/>
    <w:rsid w:val="006544DA"/>
    <w:rsid w:val="00654668"/>
    <w:rsid w:val="00654C51"/>
    <w:rsid w:val="00654E3C"/>
    <w:rsid w:val="0065572D"/>
    <w:rsid w:val="00655A18"/>
    <w:rsid w:val="00655AA9"/>
    <w:rsid w:val="00655EE5"/>
    <w:rsid w:val="00657132"/>
    <w:rsid w:val="006573A4"/>
    <w:rsid w:val="006575C9"/>
    <w:rsid w:val="00657645"/>
    <w:rsid w:val="00657ACB"/>
    <w:rsid w:val="0066064D"/>
    <w:rsid w:val="00660E87"/>
    <w:rsid w:val="0066147B"/>
    <w:rsid w:val="006615B9"/>
    <w:rsid w:val="00661B66"/>
    <w:rsid w:val="00661DE5"/>
    <w:rsid w:val="00662AB9"/>
    <w:rsid w:val="00662C32"/>
    <w:rsid w:val="00663B72"/>
    <w:rsid w:val="00665772"/>
    <w:rsid w:val="006662C3"/>
    <w:rsid w:val="006706DE"/>
    <w:rsid w:val="00670794"/>
    <w:rsid w:val="00671B8E"/>
    <w:rsid w:val="00671EC2"/>
    <w:rsid w:val="00672D81"/>
    <w:rsid w:val="006730B8"/>
    <w:rsid w:val="00673500"/>
    <w:rsid w:val="00674671"/>
    <w:rsid w:val="00674B1A"/>
    <w:rsid w:val="00675751"/>
    <w:rsid w:val="006767C0"/>
    <w:rsid w:val="00676812"/>
    <w:rsid w:val="0068043A"/>
    <w:rsid w:val="006841B2"/>
    <w:rsid w:val="00684432"/>
    <w:rsid w:val="00684902"/>
    <w:rsid w:val="00685484"/>
    <w:rsid w:val="00685550"/>
    <w:rsid w:val="0068563B"/>
    <w:rsid w:val="00686357"/>
    <w:rsid w:val="00686AA8"/>
    <w:rsid w:val="0068777D"/>
    <w:rsid w:val="00690064"/>
    <w:rsid w:val="00690867"/>
    <w:rsid w:val="00690CCA"/>
    <w:rsid w:val="00690E79"/>
    <w:rsid w:val="006910B7"/>
    <w:rsid w:val="0069219E"/>
    <w:rsid w:val="006921AE"/>
    <w:rsid w:val="006924C7"/>
    <w:rsid w:val="006925C3"/>
    <w:rsid w:val="0069290A"/>
    <w:rsid w:val="006933C3"/>
    <w:rsid w:val="0069361C"/>
    <w:rsid w:val="00694370"/>
    <w:rsid w:val="0069487E"/>
    <w:rsid w:val="00695E42"/>
    <w:rsid w:val="006979E7"/>
    <w:rsid w:val="006A31DB"/>
    <w:rsid w:val="006A389F"/>
    <w:rsid w:val="006A4752"/>
    <w:rsid w:val="006A4CC8"/>
    <w:rsid w:val="006A4D56"/>
    <w:rsid w:val="006A59C3"/>
    <w:rsid w:val="006A5C9E"/>
    <w:rsid w:val="006A648B"/>
    <w:rsid w:val="006A761F"/>
    <w:rsid w:val="006B0B82"/>
    <w:rsid w:val="006B14A1"/>
    <w:rsid w:val="006B1528"/>
    <w:rsid w:val="006B16D1"/>
    <w:rsid w:val="006B1750"/>
    <w:rsid w:val="006B1825"/>
    <w:rsid w:val="006B2B70"/>
    <w:rsid w:val="006B3287"/>
    <w:rsid w:val="006B3B7E"/>
    <w:rsid w:val="006B44C8"/>
    <w:rsid w:val="006B453F"/>
    <w:rsid w:val="006B4DDE"/>
    <w:rsid w:val="006B52B4"/>
    <w:rsid w:val="006B6077"/>
    <w:rsid w:val="006B715D"/>
    <w:rsid w:val="006B745D"/>
    <w:rsid w:val="006B74A3"/>
    <w:rsid w:val="006B7906"/>
    <w:rsid w:val="006B7AC8"/>
    <w:rsid w:val="006B7EF2"/>
    <w:rsid w:val="006C018A"/>
    <w:rsid w:val="006C062F"/>
    <w:rsid w:val="006C0AB2"/>
    <w:rsid w:val="006C0E25"/>
    <w:rsid w:val="006C1CBF"/>
    <w:rsid w:val="006C1E90"/>
    <w:rsid w:val="006C2E9B"/>
    <w:rsid w:val="006C3631"/>
    <w:rsid w:val="006C3B5F"/>
    <w:rsid w:val="006C40DF"/>
    <w:rsid w:val="006C4C92"/>
    <w:rsid w:val="006C5903"/>
    <w:rsid w:val="006C694A"/>
    <w:rsid w:val="006C69D5"/>
    <w:rsid w:val="006C7602"/>
    <w:rsid w:val="006D0CDE"/>
    <w:rsid w:val="006D1F9A"/>
    <w:rsid w:val="006D350C"/>
    <w:rsid w:val="006D35C5"/>
    <w:rsid w:val="006D3A72"/>
    <w:rsid w:val="006D4952"/>
    <w:rsid w:val="006D498D"/>
    <w:rsid w:val="006D54AB"/>
    <w:rsid w:val="006D6014"/>
    <w:rsid w:val="006D677B"/>
    <w:rsid w:val="006D6782"/>
    <w:rsid w:val="006D67D5"/>
    <w:rsid w:val="006D6949"/>
    <w:rsid w:val="006D77C3"/>
    <w:rsid w:val="006E06B9"/>
    <w:rsid w:val="006E1206"/>
    <w:rsid w:val="006E1715"/>
    <w:rsid w:val="006E2071"/>
    <w:rsid w:val="006E2C36"/>
    <w:rsid w:val="006E3D69"/>
    <w:rsid w:val="006E3E58"/>
    <w:rsid w:val="006E473C"/>
    <w:rsid w:val="006E4AFC"/>
    <w:rsid w:val="006E4B45"/>
    <w:rsid w:val="006E5532"/>
    <w:rsid w:val="006E5B91"/>
    <w:rsid w:val="006E6246"/>
    <w:rsid w:val="006E669C"/>
    <w:rsid w:val="006E68BC"/>
    <w:rsid w:val="006E6B7B"/>
    <w:rsid w:val="006E7729"/>
    <w:rsid w:val="006E7A9C"/>
    <w:rsid w:val="006F0592"/>
    <w:rsid w:val="006F0DA2"/>
    <w:rsid w:val="006F2243"/>
    <w:rsid w:val="006F229B"/>
    <w:rsid w:val="006F2A2A"/>
    <w:rsid w:val="006F2FEF"/>
    <w:rsid w:val="006F34C4"/>
    <w:rsid w:val="006F36F7"/>
    <w:rsid w:val="006F3E3B"/>
    <w:rsid w:val="006F46BA"/>
    <w:rsid w:val="006F4864"/>
    <w:rsid w:val="006F4DB8"/>
    <w:rsid w:val="006F53EE"/>
    <w:rsid w:val="006F5937"/>
    <w:rsid w:val="006F5EF5"/>
    <w:rsid w:val="006F7218"/>
    <w:rsid w:val="0070099C"/>
    <w:rsid w:val="00700BB1"/>
    <w:rsid w:val="00700E15"/>
    <w:rsid w:val="00700FDA"/>
    <w:rsid w:val="00701029"/>
    <w:rsid w:val="00701C08"/>
    <w:rsid w:val="00701FB4"/>
    <w:rsid w:val="007035B5"/>
    <w:rsid w:val="00704839"/>
    <w:rsid w:val="00704C5F"/>
    <w:rsid w:val="007053E5"/>
    <w:rsid w:val="007066FE"/>
    <w:rsid w:val="0070750D"/>
    <w:rsid w:val="00707E6A"/>
    <w:rsid w:val="00710802"/>
    <w:rsid w:val="007114D8"/>
    <w:rsid w:val="00711C8E"/>
    <w:rsid w:val="00713125"/>
    <w:rsid w:val="0071319F"/>
    <w:rsid w:val="00714C65"/>
    <w:rsid w:val="007150B3"/>
    <w:rsid w:val="007151C8"/>
    <w:rsid w:val="0071547B"/>
    <w:rsid w:val="007155F1"/>
    <w:rsid w:val="00715E39"/>
    <w:rsid w:val="00715F41"/>
    <w:rsid w:val="00716B02"/>
    <w:rsid w:val="00716B66"/>
    <w:rsid w:val="00716D20"/>
    <w:rsid w:val="00717507"/>
    <w:rsid w:val="00717837"/>
    <w:rsid w:val="00720154"/>
    <w:rsid w:val="00720790"/>
    <w:rsid w:val="0072090F"/>
    <w:rsid w:val="00720D84"/>
    <w:rsid w:val="0072122A"/>
    <w:rsid w:val="007219AA"/>
    <w:rsid w:val="00721C25"/>
    <w:rsid w:val="00722287"/>
    <w:rsid w:val="007225C3"/>
    <w:rsid w:val="00723107"/>
    <w:rsid w:val="00723837"/>
    <w:rsid w:val="00723B5C"/>
    <w:rsid w:val="00724179"/>
    <w:rsid w:val="007255C6"/>
    <w:rsid w:val="00725F80"/>
    <w:rsid w:val="007263B8"/>
    <w:rsid w:val="0072652F"/>
    <w:rsid w:val="00726D3B"/>
    <w:rsid w:val="00726D9C"/>
    <w:rsid w:val="00726F2C"/>
    <w:rsid w:val="00727074"/>
    <w:rsid w:val="007302BE"/>
    <w:rsid w:val="00730FDD"/>
    <w:rsid w:val="00732139"/>
    <w:rsid w:val="0073270C"/>
    <w:rsid w:val="0073411A"/>
    <w:rsid w:val="007346B9"/>
    <w:rsid w:val="00734A07"/>
    <w:rsid w:val="00735AF7"/>
    <w:rsid w:val="00736437"/>
    <w:rsid w:val="00736509"/>
    <w:rsid w:val="0073670D"/>
    <w:rsid w:val="00736D30"/>
    <w:rsid w:val="00737D11"/>
    <w:rsid w:val="007403BE"/>
    <w:rsid w:val="00740BE8"/>
    <w:rsid w:val="00741211"/>
    <w:rsid w:val="00741CD2"/>
    <w:rsid w:val="00742E23"/>
    <w:rsid w:val="00742FF3"/>
    <w:rsid w:val="00743347"/>
    <w:rsid w:val="00743765"/>
    <w:rsid w:val="00745730"/>
    <w:rsid w:val="007511BB"/>
    <w:rsid w:val="0075158D"/>
    <w:rsid w:val="007522EE"/>
    <w:rsid w:val="00752812"/>
    <w:rsid w:val="00752984"/>
    <w:rsid w:val="00753B0B"/>
    <w:rsid w:val="00755D5E"/>
    <w:rsid w:val="007569ED"/>
    <w:rsid w:val="00757DE3"/>
    <w:rsid w:val="007618EB"/>
    <w:rsid w:val="00761A24"/>
    <w:rsid w:val="007620E4"/>
    <w:rsid w:val="00762FFF"/>
    <w:rsid w:val="00764BBB"/>
    <w:rsid w:val="00765075"/>
    <w:rsid w:val="007656EF"/>
    <w:rsid w:val="00766522"/>
    <w:rsid w:val="00766A4C"/>
    <w:rsid w:val="00766D9B"/>
    <w:rsid w:val="00767701"/>
    <w:rsid w:val="00770244"/>
    <w:rsid w:val="00770860"/>
    <w:rsid w:val="007709EF"/>
    <w:rsid w:val="00771151"/>
    <w:rsid w:val="00771912"/>
    <w:rsid w:val="00771A4C"/>
    <w:rsid w:val="00771E7A"/>
    <w:rsid w:val="0077226A"/>
    <w:rsid w:val="00772615"/>
    <w:rsid w:val="0077289E"/>
    <w:rsid w:val="00773671"/>
    <w:rsid w:val="00773FC5"/>
    <w:rsid w:val="00774024"/>
    <w:rsid w:val="007740C8"/>
    <w:rsid w:val="00774F41"/>
    <w:rsid w:val="00774FC2"/>
    <w:rsid w:val="007751A7"/>
    <w:rsid w:val="00775E6A"/>
    <w:rsid w:val="00777CC0"/>
    <w:rsid w:val="007802BE"/>
    <w:rsid w:val="0078059D"/>
    <w:rsid w:val="00780DDC"/>
    <w:rsid w:val="00780FAC"/>
    <w:rsid w:val="00781216"/>
    <w:rsid w:val="00781A82"/>
    <w:rsid w:val="00781B5E"/>
    <w:rsid w:val="0078355B"/>
    <w:rsid w:val="00783871"/>
    <w:rsid w:val="00783DE0"/>
    <w:rsid w:val="00783E11"/>
    <w:rsid w:val="00784E3E"/>
    <w:rsid w:val="0078552E"/>
    <w:rsid w:val="007857C4"/>
    <w:rsid w:val="0078584E"/>
    <w:rsid w:val="007858B5"/>
    <w:rsid w:val="007866D9"/>
    <w:rsid w:val="007876DA"/>
    <w:rsid w:val="00787793"/>
    <w:rsid w:val="007906F4"/>
    <w:rsid w:val="00790F47"/>
    <w:rsid w:val="00791599"/>
    <w:rsid w:val="00792283"/>
    <w:rsid w:val="0079302B"/>
    <w:rsid w:val="00793F20"/>
    <w:rsid w:val="00794B27"/>
    <w:rsid w:val="00794F28"/>
    <w:rsid w:val="0079510D"/>
    <w:rsid w:val="00796371"/>
    <w:rsid w:val="00796F7F"/>
    <w:rsid w:val="00797641"/>
    <w:rsid w:val="007A03A7"/>
    <w:rsid w:val="007A0793"/>
    <w:rsid w:val="007A20A8"/>
    <w:rsid w:val="007A247E"/>
    <w:rsid w:val="007A2BD7"/>
    <w:rsid w:val="007A31A0"/>
    <w:rsid w:val="007A3D07"/>
    <w:rsid w:val="007A5A94"/>
    <w:rsid w:val="007A5E5F"/>
    <w:rsid w:val="007A6E94"/>
    <w:rsid w:val="007A73CB"/>
    <w:rsid w:val="007A7846"/>
    <w:rsid w:val="007A7C57"/>
    <w:rsid w:val="007A7F07"/>
    <w:rsid w:val="007B0356"/>
    <w:rsid w:val="007B111F"/>
    <w:rsid w:val="007B143F"/>
    <w:rsid w:val="007B1B4C"/>
    <w:rsid w:val="007B2795"/>
    <w:rsid w:val="007B285D"/>
    <w:rsid w:val="007B2D95"/>
    <w:rsid w:val="007B30BC"/>
    <w:rsid w:val="007B4825"/>
    <w:rsid w:val="007B48F5"/>
    <w:rsid w:val="007B69F5"/>
    <w:rsid w:val="007B6C6F"/>
    <w:rsid w:val="007B7135"/>
    <w:rsid w:val="007B7B2E"/>
    <w:rsid w:val="007C0884"/>
    <w:rsid w:val="007C0E21"/>
    <w:rsid w:val="007C2E35"/>
    <w:rsid w:val="007C3363"/>
    <w:rsid w:val="007C3596"/>
    <w:rsid w:val="007C377D"/>
    <w:rsid w:val="007C3D90"/>
    <w:rsid w:val="007C3E68"/>
    <w:rsid w:val="007C40E9"/>
    <w:rsid w:val="007C4663"/>
    <w:rsid w:val="007C4836"/>
    <w:rsid w:val="007C4AEC"/>
    <w:rsid w:val="007C4BF0"/>
    <w:rsid w:val="007C5828"/>
    <w:rsid w:val="007C62EB"/>
    <w:rsid w:val="007C6C1B"/>
    <w:rsid w:val="007C7358"/>
    <w:rsid w:val="007D13C6"/>
    <w:rsid w:val="007D2770"/>
    <w:rsid w:val="007D5296"/>
    <w:rsid w:val="007D52EF"/>
    <w:rsid w:val="007D63DE"/>
    <w:rsid w:val="007D748D"/>
    <w:rsid w:val="007E08C1"/>
    <w:rsid w:val="007E0962"/>
    <w:rsid w:val="007E0AAD"/>
    <w:rsid w:val="007E0CD0"/>
    <w:rsid w:val="007E2663"/>
    <w:rsid w:val="007E26B8"/>
    <w:rsid w:val="007E300F"/>
    <w:rsid w:val="007E3380"/>
    <w:rsid w:val="007E3BE7"/>
    <w:rsid w:val="007E446F"/>
    <w:rsid w:val="007E47AE"/>
    <w:rsid w:val="007E591E"/>
    <w:rsid w:val="007E606A"/>
    <w:rsid w:val="007E61E5"/>
    <w:rsid w:val="007E69B4"/>
    <w:rsid w:val="007E7741"/>
    <w:rsid w:val="007E78BE"/>
    <w:rsid w:val="007F139A"/>
    <w:rsid w:val="007F1771"/>
    <w:rsid w:val="007F2D56"/>
    <w:rsid w:val="007F3788"/>
    <w:rsid w:val="007F3ECD"/>
    <w:rsid w:val="007F47BC"/>
    <w:rsid w:val="007F4B96"/>
    <w:rsid w:val="007F4D68"/>
    <w:rsid w:val="007F5929"/>
    <w:rsid w:val="007F59B6"/>
    <w:rsid w:val="007F66F5"/>
    <w:rsid w:val="007F678C"/>
    <w:rsid w:val="007F6FF3"/>
    <w:rsid w:val="007F72B2"/>
    <w:rsid w:val="007F7943"/>
    <w:rsid w:val="0080059F"/>
    <w:rsid w:val="00800AC0"/>
    <w:rsid w:val="00800CB6"/>
    <w:rsid w:val="00801306"/>
    <w:rsid w:val="008017DA"/>
    <w:rsid w:val="0080190C"/>
    <w:rsid w:val="00801E14"/>
    <w:rsid w:val="0080234C"/>
    <w:rsid w:val="00803736"/>
    <w:rsid w:val="00803963"/>
    <w:rsid w:val="00804532"/>
    <w:rsid w:val="008047F5"/>
    <w:rsid w:val="0080619C"/>
    <w:rsid w:val="008069A9"/>
    <w:rsid w:val="008070CC"/>
    <w:rsid w:val="00807E94"/>
    <w:rsid w:val="00810377"/>
    <w:rsid w:val="00810B87"/>
    <w:rsid w:val="00810CA9"/>
    <w:rsid w:val="00811B31"/>
    <w:rsid w:val="00812268"/>
    <w:rsid w:val="00812400"/>
    <w:rsid w:val="008134D0"/>
    <w:rsid w:val="00813C9D"/>
    <w:rsid w:val="00814181"/>
    <w:rsid w:val="00814350"/>
    <w:rsid w:val="00814734"/>
    <w:rsid w:val="00814834"/>
    <w:rsid w:val="008149B6"/>
    <w:rsid w:val="00814EF4"/>
    <w:rsid w:val="00816CDD"/>
    <w:rsid w:val="00820EC2"/>
    <w:rsid w:val="0082203C"/>
    <w:rsid w:val="00822273"/>
    <w:rsid w:val="00822D6F"/>
    <w:rsid w:val="00823246"/>
    <w:rsid w:val="00823F3A"/>
    <w:rsid w:val="0082473E"/>
    <w:rsid w:val="00825323"/>
    <w:rsid w:val="008267B4"/>
    <w:rsid w:val="008268A1"/>
    <w:rsid w:val="00826A13"/>
    <w:rsid w:val="00827EF9"/>
    <w:rsid w:val="0083067A"/>
    <w:rsid w:val="00830757"/>
    <w:rsid w:val="00831901"/>
    <w:rsid w:val="008327F8"/>
    <w:rsid w:val="00832F7A"/>
    <w:rsid w:val="00834933"/>
    <w:rsid w:val="00834A49"/>
    <w:rsid w:val="00835608"/>
    <w:rsid w:val="008360A8"/>
    <w:rsid w:val="008363E8"/>
    <w:rsid w:val="00836472"/>
    <w:rsid w:val="0083675A"/>
    <w:rsid w:val="00836882"/>
    <w:rsid w:val="0083688B"/>
    <w:rsid w:val="00837129"/>
    <w:rsid w:val="0083790C"/>
    <w:rsid w:val="00837DF8"/>
    <w:rsid w:val="00840947"/>
    <w:rsid w:val="00841318"/>
    <w:rsid w:val="008416E0"/>
    <w:rsid w:val="00842E06"/>
    <w:rsid w:val="00843409"/>
    <w:rsid w:val="00843D34"/>
    <w:rsid w:val="008442BC"/>
    <w:rsid w:val="0084511A"/>
    <w:rsid w:val="00845EF7"/>
    <w:rsid w:val="00846007"/>
    <w:rsid w:val="00847750"/>
    <w:rsid w:val="00847CD4"/>
    <w:rsid w:val="00847EA9"/>
    <w:rsid w:val="008501FE"/>
    <w:rsid w:val="00850289"/>
    <w:rsid w:val="0085075C"/>
    <w:rsid w:val="00850C9F"/>
    <w:rsid w:val="008512DB"/>
    <w:rsid w:val="00851558"/>
    <w:rsid w:val="00851916"/>
    <w:rsid w:val="00851B43"/>
    <w:rsid w:val="0085512C"/>
    <w:rsid w:val="0085580A"/>
    <w:rsid w:val="00856DD6"/>
    <w:rsid w:val="00857664"/>
    <w:rsid w:val="00857F76"/>
    <w:rsid w:val="00860722"/>
    <w:rsid w:val="00860AAD"/>
    <w:rsid w:val="008617E5"/>
    <w:rsid w:val="008628A9"/>
    <w:rsid w:val="00862F88"/>
    <w:rsid w:val="00863D1B"/>
    <w:rsid w:val="008647BE"/>
    <w:rsid w:val="00864DE9"/>
    <w:rsid w:val="008654AA"/>
    <w:rsid w:val="0086590D"/>
    <w:rsid w:val="00865A9C"/>
    <w:rsid w:val="00865B75"/>
    <w:rsid w:val="00865BBC"/>
    <w:rsid w:val="00865F68"/>
    <w:rsid w:val="0086637B"/>
    <w:rsid w:val="0086661B"/>
    <w:rsid w:val="0086711D"/>
    <w:rsid w:val="00867A71"/>
    <w:rsid w:val="00867F0B"/>
    <w:rsid w:val="00871065"/>
    <w:rsid w:val="008711C5"/>
    <w:rsid w:val="008717B9"/>
    <w:rsid w:val="00871832"/>
    <w:rsid w:val="00871B2A"/>
    <w:rsid w:val="0087244B"/>
    <w:rsid w:val="00873ACA"/>
    <w:rsid w:val="00874858"/>
    <w:rsid w:val="00874B23"/>
    <w:rsid w:val="00874F90"/>
    <w:rsid w:val="00876F22"/>
    <w:rsid w:val="008770AB"/>
    <w:rsid w:val="00877D53"/>
    <w:rsid w:val="00880ED4"/>
    <w:rsid w:val="008813D7"/>
    <w:rsid w:val="00883316"/>
    <w:rsid w:val="00883D76"/>
    <w:rsid w:val="00883DBD"/>
    <w:rsid w:val="00884B0F"/>
    <w:rsid w:val="00885173"/>
    <w:rsid w:val="00885183"/>
    <w:rsid w:val="00885195"/>
    <w:rsid w:val="008855FC"/>
    <w:rsid w:val="00885B9A"/>
    <w:rsid w:val="008863E3"/>
    <w:rsid w:val="0088662D"/>
    <w:rsid w:val="00887586"/>
    <w:rsid w:val="008900AE"/>
    <w:rsid w:val="00890232"/>
    <w:rsid w:val="0089032E"/>
    <w:rsid w:val="00890A84"/>
    <w:rsid w:val="00890E63"/>
    <w:rsid w:val="0089119F"/>
    <w:rsid w:val="00892CB4"/>
    <w:rsid w:val="00892D89"/>
    <w:rsid w:val="008930EA"/>
    <w:rsid w:val="00893440"/>
    <w:rsid w:val="00894393"/>
    <w:rsid w:val="008945CE"/>
    <w:rsid w:val="008957B7"/>
    <w:rsid w:val="00896023"/>
    <w:rsid w:val="0089666B"/>
    <w:rsid w:val="00897252"/>
    <w:rsid w:val="00897A8D"/>
    <w:rsid w:val="00897BFF"/>
    <w:rsid w:val="00897CCF"/>
    <w:rsid w:val="008A079D"/>
    <w:rsid w:val="008A1216"/>
    <w:rsid w:val="008A1895"/>
    <w:rsid w:val="008A260B"/>
    <w:rsid w:val="008A35A9"/>
    <w:rsid w:val="008A4326"/>
    <w:rsid w:val="008A4FFB"/>
    <w:rsid w:val="008A5435"/>
    <w:rsid w:val="008A59C2"/>
    <w:rsid w:val="008A61FD"/>
    <w:rsid w:val="008A6262"/>
    <w:rsid w:val="008A7616"/>
    <w:rsid w:val="008A7FF7"/>
    <w:rsid w:val="008B0DDB"/>
    <w:rsid w:val="008B15CE"/>
    <w:rsid w:val="008B1B3D"/>
    <w:rsid w:val="008B1DEF"/>
    <w:rsid w:val="008B2C5D"/>
    <w:rsid w:val="008B396B"/>
    <w:rsid w:val="008B4DA9"/>
    <w:rsid w:val="008B4E3C"/>
    <w:rsid w:val="008B5005"/>
    <w:rsid w:val="008B59BF"/>
    <w:rsid w:val="008B7130"/>
    <w:rsid w:val="008B77CE"/>
    <w:rsid w:val="008B7855"/>
    <w:rsid w:val="008B7A58"/>
    <w:rsid w:val="008C0555"/>
    <w:rsid w:val="008C0BA1"/>
    <w:rsid w:val="008C250F"/>
    <w:rsid w:val="008C255D"/>
    <w:rsid w:val="008C2729"/>
    <w:rsid w:val="008C308C"/>
    <w:rsid w:val="008C3935"/>
    <w:rsid w:val="008C3937"/>
    <w:rsid w:val="008C3D97"/>
    <w:rsid w:val="008C49CD"/>
    <w:rsid w:val="008C53BA"/>
    <w:rsid w:val="008C61B9"/>
    <w:rsid w:val="008C66E0"/>
    <w:rsid w:val="008C673C"/>
    <w:rsid w:val="008C7BAE"/>
    <w:rsid w:val="008D00D7"/>
    <w:rsid w:val="008D02B2"/>
    <w:rsid w:val="008D02F7"/>
    <w:rsid w:val="008D0C9C"/>
    <w:rsid w:val="008D0DF7"/>
    <w:rsid w:val="008D1504"/>
    <w:rsid w:val="008D1ED2"/>
    <w:rsid w:val="008D23BC"/>
    <w:rsid w:val="008D2875"/>
    <w:rsid w:val="008D288F"/>
    <w:rsid w:val="008D31BB"/>
    <w:rsid w:val="008D3B1B"/>
    <w:rsid w:val="008D3F9C"/>
    <w:rsid w:val="008D4A62"/>
    <w:rsid w:val="008D4C14"/>
    <w:rsid w:val="008D4D38"/>
    <w:rsid w:val="008D4D4B"/>
    <w:rsid w:val="008D5ACC"/>
    <w:rsid w:val="008D5B4F"/>
    <w:rsid w:val="008D612C"/>
    <w:rsid w:val="008D7402"/>
    <w:rsid w:val="008E084D"/>
    <w:rsid w:val="008E0AD3"/>
    <w:rsid w:val="008E34CA"/>
    <w:rsid w:val="008E362F"/>
    <w:rsid w:val="008E381A"/>
    <w:rsid w:val="008E3B8B"/>
    <w:rsid w:val="008E3EA7"/>
    <w:rsid w:val="008E3EE8"/>
    <w:rsid w:val="008E474B"/>
    <w:rsid w:val="008E4827"/>
    <w:rsid w:val="008E4CCC"/>
    <w:rsid w:val="008E56A9"/>
    <w:rsid w:val="008E629C"/>
    <w:rsid w:val="008E6747"/>
    <w:rsid w:val="008E6FDE"/>
    <w:rsid w:val="008E7890"/>
    <w:rsid w:val="008F03E5"/>
    <w:rsid w:val="008F20B6"/>
    <w:rsid w:val="008F2188"/>
    <w:rsid w:val="008F39C5"/>
    <w:rsid w:val="008F4001"/>
    <w:rsid w:val="008F42FC"/>
    <w:rsid w:val="008F4D25"/>
    <w:rsid w:val="008F4D48"/>
    <w:rsid w:val="008F4DBA"/>
    <w:rsid w:val="008F5007"/>
    <w:rsid w:val="008F54D9"/>
    <w:rsid w:val="008F5CD4"/>
    <w:rsid w:val="008F6CA2"/>
    <w:rsid w:val="008F7A55"/>
    <w:rsid w:val="008F7CA9"/>
    <w:rsid w:val="008F7CF8"/>
    <w:rsid w:val="00900059"/>
    <w:rsid w:val="009003C9"/>
    <w:rsid w:val="00900EB3"/>
    <w:rsid w:val="00901198"/>
    <w:rsid w:val="0090135E"/>
    <w:rsid w:val="009015FE"/>
    <w:rsid w:val="00901817"/>
    <w:rsid w:val="00901F17"/>
    <w:rsid w:val="00902284"/>
    <w:rsid w:val="009026B9"/>
    <w:rsid w:val="00902708"/>
    <w:rsid w:val="00902B90"/>
    <w:rsid w:val="0090309C"/>
    <w:rsid w:val="00903A86"/>
    <w:rsid w:val="00903DB7"/>
    <w:rsid w:val="00904EFE"/>
    <w:rsid w:val="00906135"/>
    <w:rsid w:val="00906336"/>
    <w:rsid w:val="00907106"/>
    <w:rsid w:val="00907369"/>
    <w:rsid w:val="0090760B"/>
    <w:rsid w:val="009079E1"/>
    <w:rsid w:val="009119FE"/>
    <w:rsid w:val="00911DEF"/>
    <w:rsid w:val="00912477"/>
    <w:rsid w:val="0091327C"/>
    <w:rsid w:val="0091356A"/>
    <w:rsid w:val="009139AF"/>
    <w:rsid w:val="009139C5"/>
    <w:rsid w:val="00913A49"/>
    <w:rsid w:val="00913CEA"/>
    <w:rsid w:val="00914389"/>
    <w:rsid w:val="009147EE"/>
    <w:rsid w:val="00914D20"/>
    <w:rsid w:val="00914ECA"/>
    <w:rsid w:val="00916C74"/>
    <w:rsid w:val="00917DC4"/>
    <w:rsid w:val="0092080D"/>
    <w:rsid w:val="00920A89"/>
    <w:rsid w:val="00920B20"/>
    <w:rsid w:val="00920F62"/>
    <w:rsid w:val="00921D78"/>
    <w:rsid w:val="009226C8"/>
    <w:rsid w:val="00922ACD"/>
    <w:rsid w:val="00922F5F"/>
    <w:rsid w:val="00924701"/>
    <w:rsid w:val="00924F02"/>
    <w:rsid w:val="009255A6"/>
    <w:rsid w:val="0092660D"/>
    <w:rsid w:val="009269F7"/>
    <w:rsid w:val="00927806"/>
    <w:rsid w:val="00927E10"/>
    <w:rsid w:val="0093182E"/>
    <w:rsid w:val="009322BC"/>
    <w:rsid w:val="00933EBB"/>
    <w:rsid w:val="00934076"/>
    <w:rsid w:val="009342B9"/>
    <w:rsid w:val="009348B5"/>
    <w:rsid w:val="00934999"/>
    <w:rsid w:val="00934CCE"/>
    <w:rsid w:val="00934D86"/>
    <w:rsid w:val="009352B6"/>
    <w:rsid w:val="0093580B"/>
    <w:rsid w:val="00935B2E"/>
    <w:rsid w:val="00936097"/>
    <w:rsid w:val="009364D4"/>
    <w:rsid w:val="009371F4"/>
    <w:rsid w:val="0093769C"/>
    <w:rsid w:val="0094124E"/>
    <w:rsid w:val="00941329"/>
    <w:rsid w:val="00941BA4"/>
    <w:rsid w:val="00941F54"/>
    <w:rsid w:val="009421A8"/>
    <w:rsid w:val="00942708"/>
    <w:rsid w:val="00943007"/>
    <w:rsid w:val="00943B06"/>
    <w:rsid w:val="00943E92"/>
    <w:rsid w:val="00943F73"/>
    <w:rsid w:val="0094536E"/>
    <w:rsid w:val="00945371"/>
    <w:rsid w:val="00945864"/>
    <w:rsid w:val="00945D6F"/>
    <w:rsid w:val="00946EC2"/>
    <w:rsid w:val="00950B22"/>
    <w:rsid w:val="00952460"/>
    <w:rsid w:val="009527B0"/>
    <w:rsid w:val="00952AC6"/>
    <w:rsid w:val="009537E1"/>
    <w:rsid w:val="0095448F"/>
    <w:rsid w:val="00954705"/>
    <w:rsid w:val="00954BE6"/>
    <w:rsid w:val="00955064"/>
    <w:rsid w:val="00955587"/>
    <w:rsid w:val="0095567E"/>
    <w:rsid w:val="00955CB0"/>
    <w:rsid w:val="00955D42"/>
    <w:rsid w:val="0095625A"/>
    <w:rsid w:val="00956FDC"/>
    <w:rsid w:val="00957549"/>
    <w:rsid w:val="0096004F"/>
    <w:rsid w:val="00960197"/>
    <w:rsid w:val="00960580"/>
    <w:rsid w:val="00960A9C"/>
    <w:rsid w:val="00960DD9"/>
    <w:rsid w:val="00962020"/>
    <w:rsid w:val="0096218D"/>
    <w:rsid w:val="00962677"/>
    <w:rsid w:val="009627F9"/>
    <w:rsid w:val="00963507"/>
    <w:rsid w:val="00963F47"/>
    <w:rsid w:val="00964EE4"/>
    <w:rsid w:val="009651A7"/>
    <w:rsid w:val="00965A12"/>
    <w:rsid w:val="0096778D"/>
    <w:rsid w:val="00970C49"/>
    <w:rsid w:val="009717EF"/>
    <w:rsid w:val="00971847"/>
    <w:rsid w:val="0097217A"/>
    <w:rsid w:val="0097292E"/>
    <w:rsid w:val="00972B00"/>
    <w:rsid w:val="0097436C"/>
    <w:rsid w:val="0097491B"/>
    <w:rsid w:val="00974F75"/>
    <w:rsid w:val="00975A15"/>
    <w:rsid w:val="00975A94"/>
    <w:rsid w:val="00975C08"/>
    <w:rsid w:val="00977A2A"/>
    <w:rsid w:val="00980863"/>
    <w:rsid w:val="0098219B"/>
    <w:rsid w:val="00982564"/>
    <w:rsid w:val="00982875"/>
    <w:rsid w:val="00982E6C"/>
    <w:rsid w:val="00983189"/>
    <w:rsid w:val="00983818"/>
    <w:rsid w:val="009844AE"/>
    <w:rsid w:val="00984513"/>
    <w:rsid w:val="009849A1"/>
    <w:rsid w:val="00984EA1"/>
    <w:rsid w:val="009853E9"/>
    <w:rsid w:val="00986BA3"/>
    <w:rsid w:val="00986C2F"/>
    <w:rsid w:val="009904BB"/>
    <w:rsid w:val="00991097"/>
    <w:rsid w:val="0099127E"/>
    <w:rsid w:val="00991B4C"/>
    <w:rsid w:val="00993635"/>
    <w:rsid w:val="00993829"/>
    <w:rsid w:val="0099396F"/>
    <w:rsid w:val="00993F40"/>
    <w:rsid w:val="0099487A"/>
    <w:rsid w:val="00994AF7"/>
    <w:rsid w:val="009952D1"/>
    <w:rsid w:val="009954DD"/>
    <w:rsid w:val="00995748"/>
    <w:rsid w:val="00996322"/>
    <w:rsid w:val="00996692"/>
    <w:rsid w:val="00996994"/>
    <w:rsid w:val="009969B6"/>
    <w:rsid w:val="00996E16"/>
    <w:rsid w:val="00997F26"/>
    <w:rsid w:val="009A0120"/>
    <w:rsid w:val="009A1EF8"/>
    <w:rsid w:val="009A2057"/>
    <w:rsid w:val="009A26E4"/>
    <w:rsid w:val="009A27B5"/>
    <w:rsid w:val="009A3060"/>
    <w:rsid w:val="009A3ADA"/>
    <w:rsid w:val="009A54E7"/>
    <w:rsid w:val="009A61A6"/>
    <w:rsid w:val="009A6ACD"/>
    <w:rsid w:val="009A7B6F"/>
    <w:rsid w:val="009A7DAB"/>
    <w:rsid w:val="009B0444"/>
    <w:rsid w:val="009B0CFA"/>
    <w:rsid w:val="009B112D"/>
    <w:rsid w:val="009B1431"/>
    <w:rsid w:val="009B14B4"/>
    <w:rsid w:val="009B25DF"/>
    <w:rsid w:val="009B31EC"/>
    <w:rsid w:val="009B3E63"/>
    <w:rsid w:val="009B3E8E"/>
    <w:rsid w:val="009B4987"/>
    <w:rsid w:val="009B4EB3"/>
    <w:rsid w:val="009B69C5"/>
    <w:rsid w:val="009B76F6"/>
    <w:rsid w:val="009C0F3F"/>
    <w:rsid w:val="009C14A3"/>
    <w:rsid w:val="009C26AC"/>
    <w:rsid w:val="009C2AE0"/>
    <w:rsid w:val="009C2E09"/>
    <w:rsid w:val="009C3166"/>
    <w:rsid w:val="009C325A"/>
    <w:rsid w:val="009C3BBE"/>
    <w:rsid w:val="009C531B"/>
    <w:rsid w:val="009C53D1"/>
    <w:rsid w:val="009C54D6"/>
    <w:rsid w:val="009C5CB9"/>
    <w:rsid w:val="009C680B"/>
    <w:rsid w:val="009C6B77"/>
    <w:rsid w:val="009C7998"/>
    <w:rsid w:val="009D0511"/>
    <w:rsid w:val="009D06AD"/>
    <w:rsid w:val="009D0728"/>
    <w:rsid w:val="009D0B09"/>
    <w:rsid w:val="009D19C1"/>
    <w:rsid w:val="009D2B50"/>
    <w:rsid w:val="009D2C2C"/>
    <w:rsid w:val="009D2E7C"/>
    <w:rsid w:val="009D41B7"/>
    <w:rsid w:val="009D563F"/>
    <w:rsid w:val="009D5E45"/>
    <w:rsid w:val="009D74C8"/>
    <w:rsid w:val="009E14B0"/>
    <w:rsid w:val="009E1A56"/>
    <w:rsid w:val="009E1FA3"/>
    <w:rsid w:val="009E2147"/>
    <w:rsid w:val="009E22D7"/>
    <w:rsid w:val="009E23C0"/>
    <w:rsid w:val="009E2C8F"/>
    <w:rsid w:val="009E2DC5"/>
    <w:rsid w:val="009E2DD0"/>
    <w:rsid w:val="009E3415"/>
    <w:rsid w:val="009E38E7"/>
    <w:rsid w:val="009E41B5"/>
    <w:rsid w:val="009E438B"/>
    <w:rsid w:val="009E45B9"/>
    <w:rsid w:val="009E46D5"/>
    <w:rsid w:val="009E47E2"/>
    <w:rsid w:val="009E4E7F"/>
    <w:rsid w:val="009E4F5A"/>
    <w:rsid w:val="009E501E"/>
    <w:rsid w:val="009E5B7D"/>
    <w:rsid w:val="009E65BC"/>
    <w:rsid w:val="009E68F9"/>
    <w:rsid w:val="009E6C20"/>
    <w:rsid w:val="009E6FD2"/>
    <w:rsid w:val="009E6FE7"/>
    <w:rsid w:val="009F04D0"/>
    <w:rsid w:val="009F0539"/>
    <w:rsid w:val="009F0D5D"/>
    <w:rsid w:val="009F1076"/>
    <w:rsid w:val="009F168E"/>
    <w:rsid w:val="009F19A4"/>
    <w:rsid w:val="009F24FB"/>
    <w:rsid w:val="009F2C3A"/>
    <w:rsid w:val="009F321D"/>
    <w:rsid w:val="009F3F67"/>
    <w:rsid w:val="009F5EB0"/>
    <w:rsid w:val="009F6A2F"/>
    <w:rsid w:val="009F6E03"/>
    <w:rsid w:val="009F6F08"/>
    <w:rsid w:val="009F72A7"/>
    <w:rsid w:val="009F7CF4"/>
    <w:rsid w:val="009F7D79"/>
    <w:rsid w:val="00A00515"/>
    <w:rsid w:val="00A027AF"/>
    <w:rsid w:val="00A0292F"/>
    <w:rsid w:val="00A02A80"/>
    <w:rsid w:val="00A03093"/>
    <w:rsid w:val="00A034E7"/>
    <w:rsid w:val="00A035F3"/>
    <w:rsid w:val="00A03FEC"/>
    <w:rsid w:val="00A0576F"/>
    <w:rsid w:val="00A060CB"/>
    <w:rsid w:val="00A0615F"/>
    <w:rsid w:val="00A06203"/>
    <w:rsid w:val="00A06CD1"/>
    <w:rsid w:val="00A06FA4"/>
    <w:rsid w:val="00A077E0"/>
    <w:rsid w:val="00A1029A"/>
    <w:rsid w:val="00A10ED1"/>
    <w:rsid w:val="00A119D9"/>
    <w:rsid w:val="00A11A39"/>
    <w:rsid w:val="00A12B60"/>
    <w:rsid w:val="00A12D3A"/>
    <w:rsid w:val="00A1309F"/>
    <w:rsid w:val="00A1360C"/>
    <w:rsid w:val="00A1399C"/>
    <w:rsid w:val="00A13F22"/>
    <w:rsid w:val="00A14BAD"/>
    <w:rsid w:val="00A150FD"/>
    <w:rsid w:val="00A166D2"/>
    <w:rsid w:val="00A170A4"/>
    <w:rsid w:val="00A21378"/>
    <w:rsid w:val="00A21BED"/>
    <w:rsid w:val="00A22EFB"/>
    <w:rsid w:val="00A22FDC"/>
    <w:rsid w:val="00A2343F"/>
    <w:rsid w:val="00A24220"/>
    <w:rsid w:val="00A24894"/>
    <w:rsid w:val="00A24AC0"/>
    <w:rsid w:val="00A24E47"/>
    <w:rsid w:val="00A26031"/>
    <w:rsid w:val="00A26B5F"/>
    <w:rsid w:val="00A27D99"/>
    <w:rsid w:val="00A27EA3"/>
    <w:rsid w:val="00A303B9"/>
    <w:rsid w:val="00A308E8"/>
    <w:rsid w:val="00A30E15"/>
    <w:rsid w:val="00A31083"/>
    <w:rsid w:val="00A31CC7"/>
    <w:rsid w:val="00A32AF4"/>
    <w:rsid w:val="00A330E3"/>
    <w:rsid w:val="00A33E95"/>
    <w:rsid w:val="00A34857"/>
    <w:rsid w:val="00A358E6"/>
    <w:rsid w:val="00A35F96"/>
    <w:rsid w:val="00A36AD5"/>
    <w:rsid w:val="00A37347"/>
    <w:rsid w:val="00A37D5E"/>
    <w:rsid w:val="00A4090B"/>
    <w:rsid w:val="00A432C7"/>
    <w:rsid w:val="00A43EAA"/>
    <w:rsid w:val="00A4413C"/>
    <w:rsid w:val="00A4487E"/>
    <w:rsid w:val="00A454A0"/>
    <w:rsid w:val="00A45ED9"/>
    <w:rsid w:val="00A46192"/>
    <w:rsid w:val="00A46C07"/>
    <w:rsid w:val="00A47D95"/>
    <w:rsid w:val="00A50993"/>
    <w:rsid w:val="00A51004"/>
    <w:rsid w:val="00A51200"/>
    <w:rsid w:val="00A516AB"/>
    <w:rsid w:val="00A52312"/>
    <w:rsid w:val="00A5391D"/>
    <w:rsid w:val="00A53D48"/>
    <w:rsid w:val="00A53D57"/>
    <w:rsid w:val="00A54004"/>
    <w:rsid w:val="00A54194"/>
    <w:rsid w:val="00A54BB2"/>
    <w:rsid w:val="00A54CF9"/>
    <w:rsid w:val="00A55065"/>
    <w:rsid w:val="00A55638"/>
    <w:rsid w:val="00A569CE"/>
    <w:rsid w:val="00A57E49"/>
    <w:rsid w:val="00A6082E"/>
    <w:rsid w:val="00A60D92"/>
    <w:rsid w:val="00A61671"/>
    <w:rsid w:val="00A61686"/>
    <w:rsid w:val="00A6197F"/>
    <w:rsid w:val="00A61B59"/>
    <w:rsid w:val="00A61FAF"/>
    <w:rsid w:val="00A62956"/>
    <w:rsid w:val="00A629DC"/>
    <w:rsid w:val="00A62D11"/>
    <w:rsid w:val="00A632F4"/>
    <w:rsid w:val="00A63626"/>
    <w:rsid w:val="00A63FFD"/>
    <w:rsid w:val="00A6419C"/>
    <w:rsid w:val="00A642AD"/>
    <w:rsid w:val="00A64984"/>
    <w:rsid w:val="00A64D68"/>
    <w:rsid w:val="00A651C7"/>
    <w:rsid w:val="00A65C50"/>
    <w:rsid w:val="00A65DF0"/>
    <w:rsid w:val="00A65FD9"/>
    <w:rsid w:val="00A661D2"/>
    <w:rsid w:val="00A6667D"/>
    <w:rsid w:val="00A6785F"/>
    <w:rsid w:val="00A710A8"/>
    <w:rsid w:val="00A714A2"/>
    <w:rsid w:val="00A714DA"/>
    <w:rsid w:val="00A71C32"/>
    <w:rsid w:val="00A71CBA"/>
    <w:rsid w:val="00A722F3"/>
    <w:rsid w:val="00A7252C"/>
    <w:rsid w:val="00A72B2C"/>
    <w:rsid w:val="00A753E9"/>
    <w:rsid w:val="00A75752"/>
    <w:rsid w:val="00A75D1C"/>
    <w:rsid w:val="00A75F28"/>
    <w:rsid w:val="00A75F95"/>
    <w:rsid w:val="00A761ED"/>
    <w:rsid w:val="00A762D2"/>
    <w:rsid w:val="00A76362"/>
    <w:rsid w:val="00A77D3E"/>
    <w:rsid w:val="00A80513"/>
    <w:rsid w:val="00A80C07"/>
    <w:rsid w:val="00A80EF0"/>
    <w:rsid w:val="00A82636"/>
    <w:rsid w:val="00A85EAE"/>
    <w:rsid w:val="00A86B9E"/>
    <w:rsid w:val="00A86C69"/>
    <w:rsid w:val="00A86EAC"/>
    <w:rsid w:val="00A87100"/>
    <w:rsid w:val="00A87820"/>
    <w:rsid w:val="00A878AD"/>
    <w:rsid w:val="00A87B9A"/>
    <w:rsid w:val="00A87F5F"/>
    <w:rsid w:val="00A90160"/>
    <w:rsid w:val="00A9017D"/>
    <w:rsid w:val="00A9068A"/>
    <w:rsid w:val="00A90BC6"/>
    <w:rsid w:val="00A923E7"/>
    <w:rsid w:val="00A92816"/>
    <w:rsid w:val="00A940A8"/>
    <w:rsid w:val="00A94519"/>
    <w:rsid w:val="00A94A4E"/>
    <w:rsid w:val="00A94FF1"/>
    <w:rsid w:val="00A952FF"/>
    <w:rsid w:val="00A95B23"/>
    <w:rsid w:val="00A96151"/>
    <w:rsid w:val="00A977AC"/>
    <w:rsid w:val="00A97D2D"/>
    <w:rsid w:val="00AA09FA"/>
    <w:rsid w:val="00AA0D51"/>
    <w:rsid w:val="00AA107D"/>
    <w:rsid w:val="00AA158B"/>
    <w:rsid w:val="00AA2989"/>
    <w:rsid w:val="00AA3014"/>
    <w:rsid w:val="00AA3C45"/>
    <w:rsid w:val="00AA4312"/>
    <w:rsid w:val="00AA4976"/>
    <w:rsid w:val="00AA56FA"/>
    <w:rsid w:val="00AA661C"/>
    <w:rsid w:val="00AA6B3E"/>
    <w:rsid w:val="00AA7275"/>
    <w:rsid w:val="00AA736B"/>
    <w:rsid w:val="00AA73C4"/>
    <w:rsid w:val="00AA7961"/>
    <w:rsid w:val="00AA79B1"/>
    <w:rsid w:val="00AA7B3F"/>
    <w:rsid w:val="00AB23F8"/>
    <w:rsid w:val="00AB3C53"/>
    <w:rsid w:val="00AB3E98"/>
    <w:rsid w:val="00AB4310"/>
    <w:rsid w:val="00AB51C8"/>
    <w:rsid w:val="00AB53E5"/>
    <w:rsid w:val="00AB58D8"/>
    <w:rsid w:val="00AB5B77"/>
    <w:rsid w:val="00AB71CF"/>
    <w:rsid w:val="00AB7AC0"/>
    <w:rsid w:val="00AB7D93"/>
    <w:rsid w:val="00AC0614"/>
    <w:rsid w:val="00AC15B7"/>
    <w:rsid w:val="00AC173D"/>
    <w:rsid w:val="00AC2E83"/>
    <w:rsid w:val="00AC2F58"/>
    <w:rsid w:val="00AC32E4"/>
    <w:rsid w:val="00AC3565"/>
    <w:rsid w:val="00AC388A"/>
    <w:rsid w:val="00AC4452"/>
    <w:rsid w:val="00AC4B94"/>
    <w:rsid w:val="00AC5E3B"/>
    <w:rsid w:val="00AC603B"/>
    <w:rsid w:val="00AC60A9"/>
    <w:rsid w:val="00AC7325"/>
    <w:rsid w:val="00AD00C7"/>
    <w:rsid w:val="00AD11E9"/>
    <w:rsid w:val="00AD16EF"/>
    <w:rsid w:val="00AD1AD5"/>
    <w:rsid w:val="00AD1EC1"/>
    <w:rsid w:val="00AD2012"/>
    <w:rsid w:val="00AD309E"/>
    <w:rsid w:val="00AD37D9"/>
    <w:rsid w:val="00AD3C65"/>
    <w:rsid w:val="00AD4505"/>
    <w:rsid w:val="00AD45C5"/>
    <w:rsid w:val="00AD499F"/>
    <w:rsid w:val="00AD4A21"/>
    <w:rsid w:val="00AD4B1E"/>
    <w:rsid w:val="00AD50D5"/>
    <w:rsid w:val="00AD5137"/>
    <w:rsid w:val="00AD6979"/>
    <w:rsid w:val="00AD6EFE"/>
    <w:rsid w:val="00AD7DF1"/>
    <w:rsid w:val="00AE08B0"/>
    <w:rsid w:val="00AE0934"/>
    <w:rsid w:val="00AE1C66"/>
    <w:rsid w:val="00AE20C1"/>
    <w:rsid w:val="00AE219F"/>
    <w:rsid w:val="00AE30A7"/>
    <w:rsid w:val="00AE353B"/>
    <w:rsid w:val="00AE3A13"/>
    <w:rsid w:val="00AE4677"/>
    <w:rsid w:val="00AE528E"/>
    <w:rsid w:val="00AE52E7"/>
    <w:rsid w:val="00AE5A0B"/>
    <w:rsid w:val="00AE60F3"/>
    <w:rsid w:val="00AE6E5B"/>
    <w:rsid w:val="00AE7603"/>
    <w:rsid w:val="00AE7D36"/>
    <w:rsid w:val="00AF09D0"/>
    <w:rsid w:val="00AF284C"/>
    <w:rsid w:val="00AF2EA4"/>
    <w:rsid w:val="00AF446E"/>
    <w:rsid w:val="00AF49A6"/>
    <w:rsid w:val="00AF4A9D"/>
    <w:rsid w:val="00AF4FA6"/>
    <w:rsid w:val="00AF5530"/>
    <w:rsid w:val="00AF5678"/>
    <w:rsid w:val="00AF5792"/>
    <w:rsid w:val="00AF6A6F"/>
    <w:rsid w:val="00AF6C9D"/>
    <w:rsid w:val="00AF71E9"/>
    <w:rsid w:val="00AF7DF9"/>
    <w:rsid w:val="00B0032C"/>
    <w:rsid w:val="00B00CEC"/>
    <w:rsid w:val="00B0181D"/>
    <w:rsid w:val="00B01BC5"/>
    <w:rsid w:val="00B01C30"/>
    <w:rsid w:val="00B01DC8"/>
    <w:rsid w:val="00B02B76"/>
    <w:rsid w:val="00B03AA3"/>
    <w:rsid w:val="00B043CC"/>
    <w:rsid w:val="00B04435"/>
    <w:rsid w:val="00B04795"/>
    <w:rsid w:val="00B054C9"/>
    <w:rsid w:val="00B05855"/>
    <w:rsid w:val="00B06FF0"/>
    <w:rsid w:val="00B072DB"/>
    <w:rsid w:val="00B07AEE"/>
    <w:rsid w:val="00B07FFB"/>
    <w:rsid w:val="00B10642"/>
    <w:rsid w:val="00B10BF7"/>
    <w:rsid w:val="00B10E94"/>
    <w:rsid w:val="00B1158A"/>
    <w:rsid w:val="00B1215A"/>
    <w:rsid w:val="00B14F42"/>
    <w:rsid w:val="00B151E7"/>
    <w:rsid w:val="00B15AF3"/>
    <w:rsid w:val="00B1635D"/>
    <w:rsid w:val="00B16525"/>
    <w:rsid w:val="00B16BCC"/>
    <w:rsid w:val="00B2038D"/>
    <w:rsid w:val="00B203B3"/>
    <w:rsid w:val="00B20FC2"/>
    <w:rsid w:val="00B21F5F"/>
    <w:rsid w:val="00B22241"/>
    <w:rsid w:val="00B22390"/>
    <w:rsid w:val="00B223D5"/>
    <w:rsid w:val="00B253DC"/>
    <w:rsid w:val="00B25BED"/>
    <w:rsid w:val="00B25D11"/>
    <w:rsid w:val="00B27416"/>
    <w:rsid w:val="00B30A40"/>
    <w:rsid w:val="00B31476"/>
    <w:rsid w:val="00B31C6B"/>
    <w:rsid w:val="00B32B75"/>
    <w:rsid w:val="00B32D21"/>
    <w:rsid w:val="00B33369"/>
    <w:rsid w:val="00B33BAC"/>
    <w:rsid w:val="00B33CD9"/>
    <w:rsid w:val="00B33DBC"/>
    <w:rsid w:val="00B33E43"/>
    <w:rsid w:val="00B33FE2"/>
    <w:rsid w:val="00B34FF3"/>
    <w:rsid w:val="00B35714"/>
    <w:rsid w:val="00B367B7"/>
    <w:rsid w:val="00B369B4"/>
    <w:rsid w:val="00B36CCE"/>
    <w:rsid w:val="00B37C0C"/>
    <w:rsid w:val="00B37EC2"/>
    <w:rsid w:val="00B41565"/>
    <w:rsid w:val="00B41B0D"/>
    <w:rsid w:val="00B42180"/>
    <w:rsid w:val="00B427FB"/>
    <w:rsid w:val="00B42B04"/>
    <w:rsid w:val="00B43A94"/>
    <w:rsid w:val="00B44E6B"/>
    <w:rsid w:val="00B45210"/>
    <w:rsid w:val="00B45BEE"/>
    <w:rsid w:val="00B46184"/>
    <w:rsid w:val="00B464B5"/>
    <w:rsid w:val="00B46E50"/>
    <w:rsid w:val="00B4738C"/>
    <w:rsid w:val="00B47EA5"/>
    <w:rsid w:val="00B47F02"/>
    <w:rsid w:val="00B52715"/>
    <w:rsid w:val="00B53573"/>
    <w:rsid w:val="00B535ED"/>
    <w:rsid w:val="00B53817"/>
    <w:rsid w:val="00B53AFB"/>
    <w:rsid w:val="00B548A3"/>
    <w:rsid w:val="00B54C85"/>
    <w:rsid w:val="00B56119"/>
    <w:rsid w:val="00B56BED"/>
    <w:rsid w:val="00B60386"/>
    <w:rsid w:val="00B6043D"/>
    <w:rsid w:val="00B60C0A"/>
    <w:rsid w:val="00B611C6"/>
    <w:rsid w:val="00B61F85"/>
    <w:rsid w:val="00B62C08"/>
    <w:rsid w:val="00B62C21"/>
    <w:rsid w:val="00B6389A"/>
    <w:rsid w:val="00B6476B"/>
    <w:rsid w:val="00B65146"/>
    <w:rsid w:val="00B6706A"/>
    <w:rsid w:val="00B70A69"/>
    <w:rsid w:val="00B7140A"/>
    <w:rsid w:val="00B71E63"/>
    <w:rsid w:val="00B7379A"/>
    <w:rsid w:val="00B73D17"/>
    <w:rsid w:val="00B74A9B"/>
    <w:rsid w:val="00B74F72"/>
    <w:rsid w:val="00B80885"/>
    <w:rsid w:val="00B808EE"/>
    <w:rsid w:val="00B814F6"/>
    <w:rsid w:val="00B81B9B"/>
    <w:rsid w:val="00B81C28"/>
    <w:rsid w:val="00B82CC1"/>
    <w:rsid w:val="00B83249"/>
    <w:rsid w:val="00B84145"/>
    <w:rsid w:val="00B84302"/>
    <w:rsid w:val="00B84517"/>
    <w:rsid w:val="00B84D8D"/>
    <w:rsid w:val="00B858AE"/>
    <w:rsid w:val="00B85C74"/>
    <w:rsid w:val="00B86362"/>
    <w:rsid w:val="00B868E5"/>
    <w:rsid w:val="00B86E26"/>
    <w:rsid w:val="00B9106C"/>
    <w:rsid w:val="00B92988"/>
    <w:rsid w:val="00B9310F"/>
    <w:rsid w:val="00B9396F"/>
    <w:rsid w:val="00B93F3B"/>
    <w:rsid w:val="00B941FC"/>
    <w:rsid w:val="00B948E7"/>
    <w:rsid w:val="00B95EE5"/>
    <w:rsid w:val="00B964D2"/>
    <w:rsid w:val="00B9665B"/>
    <w:rsid w:val="00B967F4"/>
    <w:rsid w:val="00B969A1"/>
    <w:rsid w:val="00B96A4A"/>
    <w:rsid w:val="00B97B8D"/>
    <w:rsid w:val="00B97E73"/>
    <w:rsid w:val="00BA10AC"/>
    <w:rsid w:val="00BA1408"/>
    <w:rsid w:val="00BA19B2"/>
    <w:rsid w:val="00BA1B2F"/>
    <w:rsid w:val="00BA1C82"/>
    <w:rsid w:val="00BA278F"/>
    <w:rsid w:val="00BA2DAC"/>
    <w:rsid w:val="00BA3C62"/>
    <w:rsid w:val="00BA3CC7"/>
    <w:rsid w:val="00BA40AB"/>
    <w:rsid w:val="00BA4804"/>
    <w:rsid w:val="00BA4987"/>
    <w:rsid w:val="00BA5A0E"/>
    <w:rsid w:val="00BA61B5"/>
    <w:rsid w:val="00BA6876"/>
    <w:rsid w:val="00BA7029"/>
    <w:rsid w:val="00BA7499"/>
    <w:rsid w:val="00BB0968"/>
    <w:rsid w:val="00BB333D"/>
    <w:rsid w:val="00BB3554"/>
    <w:rsid w:val="00BB3616"/>
    <w:rsid w:val="00BB3A60"/>
    <w:rsid w:val="00BB3DB2"/>
    <w:rsid w:val="00BB4786"/>
    <w:rsid w:val="00BB54E8"/>
    <w:rsid w:val="00BB67D8"/>
    <w:rsid w:val="00BC00B0"/>
    <w:rsid w:val="00BC0DBD"/>
    <w:rsid w:val="00BC0F41"/>
    <w:rsid w:val="00BC1BD9"/>
    <w:rsid w:val="00BC1D32"/>
    <w:rsid w:val="00BC2831"/>
    <w:rsid w:val="00BC285A"/>
    <w:rsid w:val="00BC3564"/>
    <w:rsid w:val="00BC3B85"/>
    <w:rsid w:val="00BC444B"/>
    <w:rsid w:val="00BC5BA5"/>
    <w:rsid w:val="00BC5E5A"/>
    <w:rsid w:val="00BC6BBA"/>
    <w:rsid w:val="00BD0DC2"/>
    <w:rsid w:val="00BD20F9"/>
    <w:rsid w:val="00BD24E4"/>
    <w:rsid w:val="00BD259F"/>
    <w:rsid w:val="00BD2D36"/>
    <w:rsid w:val="00BD3961"/>
    <w:rsid w:val="00BD3B0F"/>
    <w:rsid w:val="00BD3D9F"/>
    <w:rsid w:val="00BD3F2D"/>
    <w:rsid w:val="00BD3F4E"/>
    <w:rsid w:val="00BD46E6"/>
    <w:rsid w:val="00BD62AB"/>
    <w:rsid w:val="00BD6E74"/>
    <w:rsid w:val="00BE03CB"/>
    <w:rsid w:val="00BE0942"/>
    <w:rsid w:val="00BE0F77"/>
    <w:rsid w:val="00BE2375"/>
    <w:rsid w:val="00BE244B"/>
    <w:rsid w:val="00BE288E"/>
    <w:rsid w:val="00BE40E2"/>
    <w:rsid w:val="00BE46E9"/>
    <w:rsid w:val="00BE49F1"/>
    <w:rsid w:val="00BE5BD7"/>
    <w:rsid w:val="00BE608B"/>
    <w:rsid w:val="00BE6473"/>
    <w:rsid w:val="00BE6A7C"/>
    <w:rsid w:val="00BE7D8E"/>
    <w:rsid w:val="00BF0414"/>
    <w:rsid w:val="00BF1682"/>
    <w:rsid w:val="00BF1E75"/>
    <w:rsid w:val="00BF341F"/>
    <w:rsid w:val="00BF4275"/>
    <w:rsid w:val="00BF457D"/>
    <w:rsid w:val="00BF4775"/>
    <w:rsid w:val="00BF5B49"/>
    <w:rsid w:val="00BF5EFE"/>
    <w:rsid w:val="00BF6F2B"/>
    <w:rsid w:val="00BF7180"/>
    <w:rsid w:val="00BF72D4"/>
    <w:rsid w:val="00BF7332"/>
    <w:rsid w:val="00C0005A"/>
    <w:rsid w:val="00C001DC"/>
    <w:rsid w:val="00C009E9"/>
    <w:rsid w:val="00C020D9"/>
    <w:rsid w:val="00C04BF3"/>
    <w:rsid w:val="00C05117"/>
    <w:rsid w:val="00C06302"/>
    <w:rsid w:val="00C07904"/>
    <w:rsid w:val="00C07C0A"/>
    <w:rsid w:val="00C10629"/>
    <w:rsid w:val="00C110F4"/>
    <w:rsid w:val="00C115EA"/>
    <w:rsid w:val="00C11972"/>
    <w:rsid w:val="00C11AA0"/>
    <w:rsid w:val="00C11CAC"/>
    <w:rsid w:val="00C12171"/>
    <w:rsid w:val="00C128B8"/>
    <w:rsid w:val="00C12A3E"/>
    <w:rsid w:val="00C12A8D"/>
    <w:rsid w:val="00C12D2D"/>
    <w:rsid w:val="00C12E00"/>
    <w:rsid w:val="00C134D5"/>
    <w:rsid w:val="00C14646"/>
    <w:rsid w:val="00C146D5"/>
    <w:rsid w:val="00C14DF0"/>
    <w:rsid w:val="00C15FC9"/>
    <w:rsid w:val="00C1613E"/>
    <w:rsid w:val="00C169B0"/>
    <w:rsid w:val="00C16B6E"/>
    <w:rsid w:val="00C17624"/>
    <w:rsid w:val="00C20E19"/>
    <w:rsid w:val="00C21A77"/>
    <w:rsid w:val="00C21C35"/>
    <w:rsid w:val="00C21F2C"/>
    <w:rsid w:val="00C221B5"/>
    <w:rsid w:val="00C2248E"/>
    <w:rsid w:val="00C22679"/>
    <w:rsid w:val="00C2270F"/>
    <w:rsid w:val="00C22D72"/>
    <w:rsid w:val="00C235D8"/>
    <w:rsid w:val="00C243D7"/>
    <w:rsid w:val="00C24E55"/>
    <w:rsid w:val="00C25174"/>
    <w:rsid w:val="00C258B6"/>
    <w:rsid w:val="00C2597F"/>
    <w:rsid w:val="00C262FA"/>
    <w:rsid w:val="00C269F1"/>
    <w:rsid w:val="00C27095"/>
    <w:rsid w:val="00C272DA"/>
    <w:rsid w:val="00C2736C"/>
    <w:rsid w:val="00C274D9"/>
    <w:rsid w:val="00C2752E"/>
    <w:rsid w:val="00C3046E"/>
    <w:rsid w:val="00C31300"/>
    <w:rsid w:val="00C31FE4"/>
    <w:rsid w:val="00C320CA"/>
    <w:rsid w:val="00C321D7"/>
    <w:rsid w:val="00C322C6"/>
    <w:rsid w:val="00C33CD9"/>
    <w:rsid w:val="00C35B48"/>
    <w:rsid w:val="00C36AF3"/>
    <w:rsid w:val="00C36D9E"/>
    <w:rsid w:val="00C36EDE"/>
    <w:rsid w:val="00C37370"/>
    <w:rsid w:val="00C3790E"/>
    <w:rsid w:val="00C37AF5"/>
    <w:rsid w:val="00C37C17"/>
    <w:rsid w:val="00C40AC2"/>
    <w:rsid w:val="00C40B74"/>
    <w:rsid w:val="00C40CE6"/>
    <w:rsid w:val="00C411D5"/>
    <w:rsid w:val="00C41245"/>
    <w:rsid w:val="00C4212F"/>
    <w:rsid w:val="00C42435"/>
    <w:rsid w:val="00C42598"/>
    <w:rsid w:val="00C42687"/>
    <w:rsid w:val="00C42A7B"/>
    <w:rsid w:val="00C43394"/>
    <w:rsid w:val="00C43E91"/>
    <w:rsid w:val="00C445D6"/>
    <w:rsid w:val="00C44D9D"/>
    <w:rsid w:val="00C44ED2"/>
    <w:rsid w:val="00C44F8F"/>
    <w:rsid w:val="00C455FE"/>
    <w:rsid w:val="00C46AE7"/>
    <w:rsid w:val="00C46CB6"/>
    <w:rsid w:val="00C47156"/>
    <w:rsid w:val="00C4721A"/>
    <w:rsid w:val="00C472C4"/>
    <w:rsid w:val="00C47D59"/>
    <w:rsid w:val="00C5046F"/>
    <w:rsid w:val="00C50C84"/>
    <w:rsid w:val="00C52020"/>
    <w:rsid w:val="00C52E88"/>
    <w:rsid w:val="00C5308D"/>
    <w:rsid w:val="00C53868"/>
    <w:rsid w:val="00C53A15"/>
    <w:rsid w:val="00C5461E"/>
    <w:rsid w:val="00C54D54"/>
    <w:rsid w:val="00C54FC8"/>
    <w:rsid w:val="00C55040"/>
    <w:rsid w:val="00C5528B"/>
    <w:rsid w:val="00C55BD1"/>
    <w:rsid w:val="00C56128"/>
    <w:rsid w:val="00C56700"/>
    <w:rsid w:val="00C56CFA"/>
    <w:rsid w:val="00C574E9"/>
    <w:rsid w:val="00C603C8"/>
    <w:rsid w:val="00C60C25"/>
    <w:rsid w:val="00C61615"/>
    <w:rsid w:val="00C61A5B"/>
    <w:rsid w:val="00C6388C"/>
    <w:rsid w:val="00C63968"/>
    <w:rsid w:val="00C63F20"/>
    <w:rsid w:val="00C63F47"/>
    <w:rsid w:val="00C63FC1"/>
    <w:rsid w:val="00C6530A"/>
    <w:rsid w:val="00C677E4"/>
    <w:rsid w:val="00C7114B"/>
    <w:rsid w:val="00C716F3"/>
    <w:rsid w:val="00C719E6"/>
    <w:rsid w:val="00C720F4"/>
    <w:rsid w:val="00C72337"/>
    <w:rsid w:val="00C72A80"/>
    <w:rsid w:val="00C7370B"/>
    <w:rsid w:val="00C74486"/>
    <w:rsid w:val="00C7456A"/>
    <w:rsid w:val="00C74CE1"/>
    <w:rsid w:val="00C75517"/>
    <w:rsid w:val="00C76359"/>
    <w:rsid w:val="00C76BBE"/>
    <w:rsid w:val="00C7767A"/>
    <w:rsid w:val="00C77800"/>
    <w:rsid w:val="00C77AC5"/>
    <w:rsid w:val="00C811C8"/>
    <w:rsid w:val="00C811F4"/>
    <w:rsid w:val="00C81B34"/>
    <w:rsid w:val="00C826A3"/>
    <w:rsid w:val="00C827BE"/>
    <w:rsid w:val="00C836E3"/>
    <w:rsid w:val="00C842B7"/>
    <w:rsid w:val="00C846EB"/>
    <w:rsid w:val="00C8476C"/>
    <w:rsid w:val="00C8503E"/>
    <w:rsid w:val="00C8513D"/>
    <w:rsid w:val="00C85B26"/>
    <w:rsid w:val="00C8798C"/>
    <w:rsid w:val="00C87A47"/>
    <w:rsid w:val="00C903AC"/>
    <w:rsid w:val="00C91932"/>
    <w:rsid w:val="00C91D1A"/>
    <w:rsid w:val="00C9277E"/>
    <w:rsid w:val="00C929E1"/>
    <w:rsid w:val="00C92B3E"/>
    <w:rsid w:val="00C92C3E"/>
    <w:rsid w:val="00C935A8"/>
    <w:rsid w:val="00C941B7"/>
    <w:rsid w:val="00C94559"/>
    <w:rsid w:val="00C97A04"/>
    <w:rsid w:val="00C97E5F"/>
    <w:rsid w:val="00CA0309"/>
    <w:rsid w:val="00CA03B5"/>
    <w:rsid w:val="00CA0A40"/>
    <w:rsid w:val="00CA0C45"/>
    <w:rsid w:val="00CA0F19"/>
    <w:rsid w:val="00CA17F5"/>
    <w:rsid w:val="00CA1C12"/>
    <w:rsid w:val="00CA2533"/>
    <w:rsid w:val="00CA2EB8"/>
    <w:rsid w:val="00CA3A95"/>
    <w:rsid w:val="00CA4028"/>
    <w:rsid w:val="00CA4692"/>
    <w:rsid w:val="00CA4DF7"/>
    <w:rsid w:val="00CA5C79"/>
    <w:rsid w:val="00CA5E25"/>
    <w:rsid w:val="00CA5E49"/>
    <w:rsid w:val="00CA6721"/>
    <w:rsid w:val="00CA6B69"/>
    <w:rsid w:val="00CA6E3A"/>
    <w:rsid w:val="00CA7AAE"/>
    <w:rsid w:val="00CA7EFC"/>
    <w:rsid w:val="00CB14F0"/>
    <w:rsid w:val="00CB1FAC"/>
    <w:rsid w:val="00CB3563"/>
    <w:rsid w:val="00CB4CC9"/>
    <w:rsid w:val="00CB51DA"/>
    <w:rsid w:val="00CB5E58"/>
    <w:rsid w:val="00CB6439"/>
    <w:rsid w:val="00CB67B4"/>
    <w:rsid w:val="00CB6EEB"/>
    <w:rsid w:val="00CB71D3"/>
    <w:rsid w:val="00CB7751"/>
    <w:rsid w:val="00CB7753"/>
    <w:rsid w:val="00CB7C38"/>
    <w:rsid w:val="00CB7D46"/>
    <w:rsid w:val="00CC079F"/>
    <w:rsid w:val="00CC0F94"/>
    <w:rsid w:val="00CC158E"/>
    <w:rsid w:val="00CC1755"/>
    <w:rsid w:val="00CC1A5B"/>
    <w:rsid w:val="00CC1C72"/>
    <w:rsid w:val="00CC2434"/>
    <w:rsid w:val="00CC243E"/>
    <w:rsid w:val="00CC266D"/>
    <w:rsid w:val="00CC2820"/>
    <w:rsid w:val="00CC29B0"/>
    <w:rsid w:val="00CC2E56"/>
    <w:rsid w:val="00CC32B6"/>
    <w:rsid w:val="00CC3976"/>
    <w:rsid w:val="00CC3AB0"/>
    <w:rsid w:val="00CC421B"/>
    <w:rsid w:val="00CC46AA"/>
    <w:rsid w:val="00CC47C9"/>
    <w:rsid w:val="00CC5524"/>
    <w:rsid w:val="00CC63A4"/>
    <w:rsid w:val="00CC7668"/>
    <w:rsid w:val="00CC7D51"/>
    <w:rsid w:val="00CD04E0"/>
    <w:rsid w:val="00CD1016"/>
    <w:rsid w:val="00CD3857"/>
    <w:rsid w:val="00CD4A7C"/>
    <w:rsid w:val="00CD5918"/>
    <w:rsid w:val="00CD5D8C"/>
    <w:rsid w:val="00CD625C"/>
    <w:rsid w:val="00CD66CE"/>
    <w:rsid w:val="00CE05C6"/>
    <w:rsid w:val="00CE0A5D"/>
    <w:rsid w:val="00CE1640"/>
    <w:rsid w:val="00CE196A"/>
    <w:rsid w:val="00CE1AFE"/>
    <w:rsid w:val="00CE285B"/>
    <w:rsid w:val="00CE2862"/>
    <w:rsid w:val="00CE2B1F"/>
    <w:rsid w:val="00CE2EE1"/>
    <w:rsid w:val="00CE3B26"/>
    <w:rsid w:val="00CE455F"/>
    <w:rsid w:val="00CE640A"/>
    <w:rsid w:val="00CE65E0"/>
    <w:rsid w:val="00CE740C"/>
    <w:rsid w:val="00CF000A"/>
    <w:rsid w:val="00CF0E6A"/>
    <w:rsid w:val="00CF0F58"/>
    <w:rsid w:val="00CF114B"/>
    <w:rsid w:val="00CF12AE"/>
    <w:rsid w:val="00CF25E6"/>
    <w:rsid w:val="00CF29AD"/>
    <w:rsid w:val="00CF2C11"/>
    <w:rsid w:val="00CF3BA6"/>
    <w:rsid w:val="00CF562B"/>
    <w:rsid w:val="00CF5ACC"/>
    <w:rsid w:val="00CF6443"/>
    <w:rsid w:val="00CF706D"/>
    <w:rsid w:val="00CF7C32"/>
    <w:rsid w:val="00D012F7"/>
    <w:rsid w:val="00D025C2"/>
    <w:rsid w:val="00D029F5"/>
    <w:rsid w:val="00D02DC8"/>
    <w:rsid w:val="00D03165"/>
    <w:rsid w:val="00D0329A"/>
    <w:rsid w:val="00D0398E"/>
    <w:rsid w:val="00D03F63"/>
    <w:rsid w:val="00D0502D"/>
    <w:rsid w:val="00D0533B"/>
    <w:rsid w:val="00D056FC"/>
    <w:rsid w:val="00D058E9"/>
    <w:rsid w:val="00D05E0C"/>
    <w:rsid w:val="00D06022"/>
    <w:rsid w:val="00D06241"/>
    <w:rsid w:val="00D06765"/>
    <w:rsid w:val="00D06937"/>
    <w:rsid w:val="00D069D0"/>
    <w:rsid w:val="00D0755E"/>
    <w:rsid w:val="00D07D6C"/>
    <w:rsid w:val="00D1133D"/>
    <w:rsid w:val="00D11397"/>
    <w:rsid w:val="00D1184D"/>
    <w:rsid w:val="00D11ADE"/>
    <w:rsid w:val="00D11F1D"/>
    <w:rsid w:val="00D130D2"/>
    <w:rsid w:val="00D131DF"/>
    <w:rsid w:val="00D14688"/>
    <w:rsid w:val="00D15B15"/>
    <w:rsid w:val="00D1683B"/>
    <w:rsid w:val="00D174DE"/>
    <w:rsid w:val="00D1798D"/>
    <w:rsid w:val="00D21082"/>
    <w:rsid w:val="00D21686"/>
    <w:rsid w:val="00D21DDA"/>
    <w:rsid w:val="00D22BB5"/>
    <w:rsid w:val="00D22D7B"/>
    <w:rsid w:val="00D23432"/>
    <w:rsid w:val="00D23646"/>
    <w:rsid w:val="00D25943"/>
    <w:rsid w:val="00D25AB4"/>
    <w:rsid w:val="00D260AB"/>
    <w:rsid w:val="00D26160"/>
    <w:rsid w:val="00D27E84"/>
    <w:rsid w:val="00D301E7"/>
    <w:rsid w:val="00D3099D"/>
    <w:rsid w:val="00D30AD9"/>
    <w:rsid w:val="00D3102D"/>
    <w:rsid w:val="00D31B16"/>
    <w:rsid w:val="00D31DD9"/>
    <w:rsid w:val="00D33A67"/>
    <w:rsid w:val="00D34709"/>
    <w:rsid w:val="00D34A16"/>
    <w:rsid w:val="00D34CA4"/>
    <w:rsid w:val="00D34DED"/>
    <w:rsid w:val="00D34DF9"/>
    <w:rsid w:val="00D35967"/>
    <w:rsid w:val="00D36355"/>
    <w:rsid w:val="00D36B30"/>
    <w:rsid w:val="00D36EA7"/>
    <w:rsid w:val="00D36F58"/>
    <w:rsid w:val="00D37848"/>
    <w:rsid w:val="00D405A0"/>
    <w:rsid w:val="00D40DC7"/>
    <w:rsid w:val="00D41D08"/>
    <w:rsid w:val="00D42C31"/>
    <w:rsid w:val="00D42C32"/>
    <w:rsid w:val="00D4395D"/>
    <w:rsid w:val="00D44475"/>
    <w:rsid w:val="00D44941"/>
    <w:rsid w:val="00D4513E"/>
    <w:rsid w:val="00D457FD"/>
    <w:rsid w:val="00D45BF2"/>
    <w:rsid w:val="00D45C35"/>
    <w:rsid w:val="00D47675"/>
    <w:rsid w:val="00D476D2"/>
    <w:rsid w:val="00D47A4B"/>
    <w:rsid w:val="00D505E4"/>
    <w:rsid w:val="00D512B4"/>
    <w:rsid w:val="00D51345"/>
    <w:rsid w:val="00D5266B"/>
    <w:rsid w:val="00D53ECB"/>
    <w:rsid w:val="00D54A2F"/>
    <w:rsid w:val="00D54C25"/>
    <w:rsid w:val="00D55C47"/>
    <w:rsid w:val="00D56CF8"/>
    <w:rsid w:val="00D56EE6"/>
    <w:rsid w:val="00D570A6"/>
    <w:rsid w:val="00D57982"/>
    <w:rsid w:val="00D57A72"/>
    <w:rsid w:val="00D60349"/>
    <w:rsid w:val="00D60FE2"/>
    <w:rsid w:val="00D61C14"/>
    <w:rsid w:val="00D61D2C"/>
    <w:rsid w:val="00D61F08"/>
    <w:rsid w:val="00D62A10"/>
    <w:rsid w:val="00D651CA"/>
    <w:rsid w:val="00D65B66"/>
    <w:rsid w:val="00D661EB"/>
    <w:rsid w:val="00D66E38"/>
    <w:rsid w:val="00D6706A"/>
    <w:rsid w:val="00D700ED"/>
    <w:rsid w:val="00D71126"/>
    <w:rsid w:val="00D71334"/>
    <w:rsid w:val="00D71D89"/>
    <w:rsid w:val="00D72B78"/>
    <w:rsid w:val="00D737CE"/>
    <w:rsid w:val="00D73C4B"/>
    <w:rsid w:val="00D7457B"/>
    <w:rsid w:val="00D74CA3"/>
    <w:rsid w:val="00D75060"/>
    <w:rsid w:val="00D7538B"/>
    <w:rsid w:val="00D754FD"/>
    <w:rsid w:val="00D75713"/>
    <w:rsid w:val="00D7703C"/>
    <w:rsid w:val="00D77A98"/>
    <w:rsid w:val="00D80A53"/>
    <w:rsid w:val="00D80DD9"/>
    <w:rsid w:val="00D81035"/>
    <w:rsid w:val="00D81416"/>
    <w:rsid w:val="00D81CD8"/>
    <w:rsid w:val="00D82A77"/>
    <w:rsid w:val="00D83838"/>
    <w:rsid w:val="00D84F9B"/>
    <w:rsid w:val="00D85118"/>
    <w:rsid w:val="00D8585D"/>
    <w:rsid w:val="00D858B2"/>
    <w:rsid w:val="00D86F65"/>
    <w:rsid w:val="00D875FD"/>
    <w:rsid w:val="00D877D6"/>
    <w:rsid w:val="00D878AE"/>
    <w:rsid w:val="00D87F3C"/>
    <w:rsid w:val="00D902A4"/>
    <w:rsid w:val="00D918A4"/>
    <w:rsid w:val="00D921E2"/>
    <w:rsid w:val="00D9304F"/>
    <w:rsid w:val="00D93BE3"/>
    <w:rsid w:val="00D93D8F"/>
    <w:rsid w:val="00D94465"/>
    <w:rsid w:val="00D946E5"/>
    <w:rsid w:val="00D94FD2"/>
    <w:rsid w:val="00D954CE"/>
    <w:rsid w:val="00D96A87"/>
    <w:rsid w:val="00D973AB"/>
    <w:rsid w:val="00D973B1"/>
    <w:rsid w:val="00D97E10"/>
    <w:rsid w:val="00D97E45"/>
    <w:rsid w:val="00DA0432"/>
    <w:rsid w:val="00DA0C24"/>
    <w:rsid w:val="00DA0E39"/>
    <w:rsid w:val="00DA1236"/>
    <w:rsid w:val="00DA163E"/>
    <w:rsid w:val="00DA1979"/>
    <w:rsid w:val="00DA1F21"/>
    <w:rsid w:val="00DA2077"/>
    <w:rsid w:val="00DA24FC"/>
    <w:rsid w:val="00DA2560"/>
    <w:rsid w:val="00DA3E1F"/>
    <w:rsid w:val="00DA456E"/>
    <w:rsid w:val="00DA5353"/>
    <w:rsid w:val="00DA5AF4"/>
    <w:rsid w:val="00DA611F"/>
    <w:rsid w:val="00DA613C"/>
    <w:rsid w:val="00DA635A"/>
    <w:rsid w:val="00DA73DB"/>
    <w:rsid w:val="00DB0D89"/>
    <w:rsid w:val="00DB0EB2"/>
    <w:rsid w:val="00DB14C9"/>
    <w:rsid w:val="00DB22DB"/>
    <w:rsid w:val="00DB2323"/>
    <w:rsid w:val="00DB2416"/>
    <w:rsid w:val="00DB2CAA"/>
    <w:rsid w:val="00DB331E"/>
    <w:rsid w:val="00DB38CE"/>
    <w:rsid w:val="00DB3CC9"/>
    <w:rsid w:val="00DB4E11"/>
    <w:rsid w:val="00DB5A44"/>
    <w:rsid w:val="00DB5ABE"/>
    <w:rsid w:val="00DB5CE1"/>
    <w:rsid w:val="00DB6CE3"/>
    <w:rsid w:val="00DB7A84"/>
    <w:rsid w:val="00DB7D0C"/>
    <w:rsid w:val="00DC02FD"/>
    <w:rsid w:val="00DC30E9"/>
    <w:rsid w:val="00DC4303"/>
    <w:rsid w:val="00DC4E21"/>
    <w:rsid w:val="00DC5B4A"/>
    <w:rsid w:val="00DC70E9"/>
    <w:rsid w:val="00DC7B36"/>
    <w:rsid w:val="00DC7D28"/>
    <w:rsid w:val="00DD03EE"/>
    <w:rsid w:val="00DD0EF9"/>
    <w:rsid w:val="00DD1700"/>
    <w:rsid w:val="00DD1D57"/>
    <w:rsid w:val="00DD300B"/>
    <w:rsid w:val="00DD37E4"/>
    <w:rsid w:val="00DD4EBE"/>
    <w:rsid w:val="00DD5358"/>
    <w:rsid w:val="00DD61BE"/>
    <w:rsid w:val="00DD62B0"/>
    <w:rsid w:val="00DD6DA7"/>
    <w:rsid w:val="00DD6F7B"/>
    <w:rsid w:val="00DD7CCC"/>
    <w:rsid w:val="00DE090D"/>
    <w:rsid w:val="00DE1335"/>
    <w:rsid w:val="00DE13E9"/>
    <w:rsid w:val="00DE1D1D"/>
    <w:rsid w:val="00DE1DA2"/>
    <w:rsid w:val="00DE1F9B"/>
    <w:rsid w:val="00DE200C"/>
    <w:rsid w:val="00DE251E"/>
    <w:rsid w:val="00DE26A3"/>
    <w:rsid w:val="00DE3C25"/>
    <w:rsid w:val="00DE5961"/>
    <w:rsid w:val="00DE5F1A"/>
    <w:rsid w:val="00DE66ED"/>
    <w:rsid w:val="00DE67DB"/>
    <w:rsid w:val="00DE684E"/>
    <w:rsid w:val="00DE6A9D"/>
    <w:rsid w:val="00DE6C1E"/>
    <w:rsid w:val="00DE6E14"/>
    <w:rsid w:val="00DE71F1"/>
    <w:rsid w:val="00DE7376"/>
    <w:rsid w:val="00DE74F7"/>
    <w:rsid w:val="00DE7682"/>
    <w:rsid w:val="00DE782B"/>
    <w:rsid w:val="00DF04A3"/>
    <w:rsid w:val="00DF1583"/>
    <w:rsid w:val="00DF168E"/>
    <w:rsid w:val="00DF17A6"/>
    <w:rsid w:val="00DF458E"/>
    <w:rsid w:val="00DF553B"/>
    <w:rsid w:val="00DF55A2"/>
    <w:rsid w:val="00DF569F"/>
    <w:rsid w:val="00DF597D"/>
    <w:rsid w:val="00DF66ED"/>
    <w:rsid w:val="00DF7919"/>
    <w:rsid w:val="00E00789"/>
    <w:rsid w:val="00E009DD"/>
    <w:rsid w:val="00E00EB1"/>
    <w:rsid w:val="00E01B6C"/>
    <w:rsid w:val="00E01E55"/>
    <w:rsid w:val="00E02032"/>
    <w:rsid w:val="00E0245F"/>
    <w:rsid w:val="00E0375F"/>
    <w:rsid w:val="00E03E92"/>
    <w:rsid w:val="00E04040"/>
    <w:rsid w:val="00E04928"/>
    <w:rsid w:val="00E04A0D"/>
    <w:rsid w:val="00E0506D"/>
    <w:rsid w:val="00E05A2F"/>
    <w:rsid w:val="00E06320"/>
    <w:rsid w:val="00E0659A"/>
    <w:rsid w:val="00E06FDC"/>
    <w:rsid w:val="00E0737D"/>
    <w:rsid w:val="00E079D1"/>
    <w:rsid w:val="00E07C84"/>
    <w:rsid w:val="00E1449F"/>
    <w:rsid w:val="00E15072"/>
    <w:rsid w:val="00E15619"/>
    <w:rsid w:val="00E165C3"/>
    <w:rsid w:val="00E165DB"/>
    <w:rsid w:val="00E1673A"/>
    <w:rsid w:val="00E16847"/>
    <w:rsid w:val="00E16F0B"/>
    <w:rsid w:val="00E1765A"/>
    <w:rsid w:val="00E17F55"/>
    <w:rsid w:val="00E20BCB"/>
    <w:rsid w:val="00E20E26"/>
    <w:rsid w:val="00E20E8D"/>
    <w:rsid w:val="00E20F2E"/>
    <w:rsid w:val="00E2176A"/>
    <w:rsid w:val="00E2182D"/>
    <w:rsid w:val="00E21BCC"/>
    <w:rsid w:val="00E224A0"/>
    <w:rsid w:val="00E227A8"/>
    <w:rsid w:val="00E22E22"/>
    <w:rsid w:val="00E23174"/>
    <w:rsid w:val="00E23A8F"/>
    <w:rsid w:val="00E23E31"/>
    <w:rsid w:val="00E24194"/>
    <w:rsid w:val="00E25238"/>
    <w:rsid w:val="00E254F0"/>
    <w:rsid w:val="00E26A1D"/>
    <w:rsid w:val="00E26D37"/>
    <w:rsid w:val="00E273E9"/>
    <w:rsid w:val="00E27991"/>
    <w:rsid w:val="00E30891"/>
    <w:rsid w:val="00E31008"/>
    <w:rsid w:val="00E31A15"/>
    <w:rsid w:val="00E3204E"/>
    <w:rsid w:val="00E333F2"/>
    <w:rsid w:val="00E33681"/>
    <w:rsid w:val="00E3388A"/>
    <w:rsid w:val="00E339D9"/>
    <w:rsid w:val="00E33E8C"/>
    <w:rsid w:val="00E341DF"/>
    <w:rsid w:val="00E34B1D"/>
    <w:rsid w:val="00E34DF2"/>
    <w:rsid w:val="00E354C4"/>
    <w:rsid w:val="00E366A0"/>
    <w:rsid w:val="00E4030F"/>
    <w:rsid w:val="00E40394"/>
    <w:rsid w:val="00E40931"/>
    <w:rsid w:val="00E42268"/>
    <w:rsid w:val="00E423AD"/>
    <w:rsid w:val="00E42A75"/>
    <w:rsid w:val="00E42B4A"/>
    <w:rsid w:val="00E4313F"/>
    <w:rsid w:val="00E434C4"/>
    <w:rsid w:val="00E43DDE"/>
    <w:rsid w:val="00E446C2"/>
    <w:rsid w:val="00E45010"/>
    <w:rsid w:val="00E450C0"/>
    <w:rsid w:val="00E474BD"/>
    <w:rsid w:val="00E47A61"/>
    <w:rsid w:val="00E50401"/>
    <w:rsid w:val="00E5083E"/>
    <w:rsid w:val="00E51168"/>
    <w:rsid w:val="00E52437"/>
    <w:rsid w:val="00E528FA"/>
    <w:rsid w:val="00E5475C"/>
    <w:rsid w:val="00E55159"/>
    <w:rsid w:val="00E55B4B"/>
    <w:rsid w:val="00E565CA"/>
    <w:rsid w:val="00E576A2"/>
    <w:rsid w:val="00E57B85"/>
    <w:rsid w:val="00E60027"/>
    <w:rsid w:val="00E604C2"/>
    <w:rsid w:val="00E607B3"/>
    <w:rsid w:val="00E60F8E"/>
    <w:rsid w:val="00E61202"/>
    <w:rsid w:val="00E6125A"/>
    <w:rsid w:val="00E617DA"/>
    <w:rsid w:val="00E61FDF"/>
    <w:rsid w:val="00E6236E"/>
    <w:rsid w:val="00E62768"/>
    <w:rsid w:val="00E627D0"/>
    <w:rsid w:val="00E629EF"/>
    <w:rsid w:val="00E62F3E"/>
    <w:rsid w:val="00E6410F"/>
    <w:rsid w:val="00E653BF"/>
    <w:rsid w:val="00E6661B"/>
    <w:rsid w:val="00E6668F"/>
    <w:rsid w:val="00E7008D"/>
    <w:rsid w:val="00E70E57"/>
    <w:rsid w:val="00E72A21"/>
    <w:rsid w:val="00E734AB"/>
    <w:rsid w:val="00E73984"/>
    <w:rsid w:val="00E73A68"/>
    <w:rsid w:val="00E7427A"/>
    <w:rsid w:val="00E752F2"/>
    <w:rsid w:val="00E75969"/>
    <w:rsid w:val="00E75BAE"/>
    <w:rsid w:val="00E768A8"/>
    <w:rsid w:val="00E7715A"/>
    <w:rsid w:val="00E80CC9"/>
    <w:rsid w:val="00E81150"/>
    <w:rsid w:val="00E8166C"/>
    <w:rsid w:val="00E820D5"/>
    <w:rsid w:val="00E8211B"/>
    <w:rsid w:val="00E83DEC"/>
    <w:rsid w:val="00E843F5"/>
    <w:rsid w:val="00E84405"/>
    <w:rsid w:val="00E853F0"/>
    <w:rsid w:val="00E85998"/>
    <w:rsid w:val="00E85E29"/>
    <w:rsid w:val="00E86573"/>
    <w:rsid w:val="00E866AF"/>
    <w:rsid w:val="00E86FC6"/>
    <w:rsid w:val="00E87DF3"/>
    <w:rsid w:val="00E90EF2"/>
    <w:rsid w:val="00E913D0"/>
    <w:rsid w:val="00E927E7"/>
    <w:rsid w:val="00E94CB1"/>
    <w:rsid w:val="00E94CD4"/>
    <w:rsid w:val="00E95343"/>
    <w:rsid w:val="00E95C83"/>
    <w:rsid w:val="00E95F26"/>
    <w:rsid w:val="00E9624C"/>
    <w:rsid w:val="00E96C9A"/>
    <w:rsid w:val="00E9737C"/>
    <w:rsid w:val="00E97851"/>
    <w:rsid w:val="00E978E9"/>
    <w:rsid w:val="00E97924"/>
    <w:rsid w:val="00EA0F1A"/>
    <w:rsid w:val="00EA1086"/>
    <w:rsid w:val="00EA1C22"/>
    <w:rsid w:val="00EA1E38"/>
    <w:rsid w:val="00EA21DF"/>
    <w:rsid w:val="00EA4AA8"/>
    <w:rsid w:val="00EA67E5"/>
    <w:rsid w:val="00EB107E"/>
    <w:rsid w:val="00EB217B"/>
    <w:rsid w:val="00EB2509"/>
    <w:rsid w:val="00EB28D1"/>
    <w:rsid w:val="00EB35E0"/>
    <w:rsid w:val="00EB4AA6"/>
    <w:rsid w:val="00EB5829"/>
    <w:rsid w:val="00EB5A47"/>
    <w:rsid w:val="00EB66C6"/>
    <w:rsid w:val="00EB700D"/>
    <w:rsid w:val="00EC120A"/>
    <w:rsid w:val="00EC1413"/>
    <w:rsid w:val="00EC1B71"/>
    <w:rsid w:val="00EC2810"/>
    <w:rsid w:val="00EC3959"/>
    <w:rsid w:val="00EC39D0"/>
    <w:rsid w:val="00EC4E26"/>
    <w:rsid w:val="00EC5698"/>
    <w:rsid w:val="00EC58A6"/>
    <w:rsid w:val="00EC6BEA"/>
    <w:rsid w:val="00EC6D1D"/>
    <w:rsid w:val="00EC6E8F"/>
    <w:rsid w:val="00EC7CEC"/>
    <w:rsid w:val="00ED10A3"/>
    <w:rsid w:val="00ED1110"/>
    <w:rsid w:val="00ED18D8"/>
    <w:rsid w:val="00ED197C"/>
    <w:rsid w:val="00ED1981"/>
    <w:rsid w:val="00ED31D1"/>
    <w:rsid w:val="00ED428C"/>
    <w:rsid w:val="00ED543D"/>
    <w:rsid w:val="00ED5789"/>
    <w:rsid w:val="00ED5CA2"/>
    <w:rsid w:val="00ED61E1"/>
    <w:rsid w:val="00ED776D"/>
    <w:rsid w:val="00ED780E"/>
    <w:rsid w:val="00EE00E3"/>
    <w:rsid w:val="00EE0D48"/>
    <w:rsid w:val="00EE1096"/>
    <w:rsid w:val="00EE1E0C"/>
    <w:rsid w:val="00EE2EE8"/>
    <w:rsid w:val="00EE373D"/>
    <w:rsid w:val="00EE495E"/>
    <w:rsid w:val="00EE77BC"/>
    <w:rsid w:val="00EF0EE6"/>
    <w:rsid w:val="00EF2AA0"/>
    <w:rsid w:val="00EF2ECD"/>
    <w:rsid w:val="00EF4510"/>
    <w:rsid w:val="00EF46DC"/>
    <w:rsid w:val="00EF64AA"/>
    <w:rsid w:val="00EF72B4"/>
    <w:rsid w:val="00EF7A96"/>
    <w:rsid w:val="00F0052A"/>
    <w:rsid w:val="00F024B7"/>
    <w:rsid w:val="00F0283D"/>
    <w:rsid w:val="00F02D8C"/>
    <w:rsid w:val="00F0334D"/>
    <w:rsid w:val="00F0348A"/>
    <w:rsid w:val="00F038A8"/>
    <w:rsid w:val="00F03B76"/>
    <w:rsid w:val="00F03CA6"/>
    <w:rsid w:val="00F03CD9"/>
    <w:rsid w:val="00F044F3"/>
    <w:rsid w:val="00F0490D"/>
    <w:rsid w:val="00F04ABF"/>
    <w:rsid w:val="00F04DE4"/>
    <w:rsid w:val="00F0523C"/>
    <w:rsid w:val="00F06062"/>
    <w:rsid w:val="00F07DA0"/>
    <w:rsid w:val="00F10023"/>
    <w:rsid w:val="00F1060A"/>
    <w:rsid w:val="00F10E2A"/>
    <w:rsid w:val="00F10FA7"/>
    <w:rsid w:val="00F116E6"/>
    <w:rsid w:val="00F11C0C"/>
    <w:rsid w:val="00F13843"/>
    <w:rsid w:val="00F14C33"/>
    <w:rsid w:val="00F14C45"/>
    <w:rsid w:val="00F14F7C"/>
    <w:rsid w:val="00F154E8"/>
    <w:rsid w:val="00F156E8"/>
    <w:rsid w:val="00F17F87"/>
    <w:rsid w:val="00F20652"/>
    <w:rsid w:val="00F2135E"/>
    <w:rsid w:val="00F214FD"/>
    <w:rsid w:val="00F219B3"/>
    <w:rsid w:val="00F228FA"/>
    <w:rsid w:val="00F22D8C"/>
    <w:rsid w:val="00F23566"/>
    <w:rsid w:val="00F25961"/>
    <w:rsid w:val="00F25D44"/>
    <w:rsid w:val="00F26FD9"/>
    <w:rsid w:val="00F2764C"/>
    <w:rsid w:val="00F3170E"/>
    <w:rsid w:val="00F32130"/>
    <w:rsid w:val="00F3230C"/>
    <w:rsid w:val="00F32B7E"/>
    <w:rsid w:val="00F32F41"/>
    <w:rsid w:val="00F336F6"/>
    <w:rsid w:val="00F33B83"/>
    <w:rsid w:val="00F33EFD"/>
    <w:rsid w:val="00F345E9"/>
    <w:rsid w:val="00F348B2"/>
    <w:rsid w:val="00F34E7C"/>
    <w:rsid w:val="00F37521"/>
    <w:rsid w:val="00F379FD"/>
    <w:rsid w:val="00F41B42"/>
    <w:rsid w:val="00F42CFC"/>
    <w:rsid w:val="00F438AF"/>
    <w:rsid w:val="00F447EF"/>
    <w:rsid w:val="00F450E9"/>
    <w:rsid w:val="00F45C8B"/>
    <w:rsid w:val="00F4706C"/>
    <w:rsid w:val="00F470D0"/>
    <w:rsid w:val="00F4759C"/>
    <w:rsid w:val="00F47988"/>
    <w:rsid w:val="00F47DA7"/>
    <w:rsid w:val="00F50347"/>
    <w:rsid w:val="00F51D0B"/>
    <w:rsid w:val="00F53B3C"/>
    <w:rsid w:val="00F546E2"/>
    <w:rsid w:val="00F54724"/>
    <w:rsid w:val="00F54BD0"/>
    <w:rsid w:val="00F54F00"/>
    <w:rsid w:val="00F5538E"/>
    <w:rsid w:val="00F55459"/>
    <w:rsid w:val="00F570B6"/>
    <w:rsid w:val="00F57298"/>
    <w:rsid w:val="00F57780"/>
    <w:rsid w:val="00F57B10"/>
    <w:rsid w:val="00F603C4"/>
    <w:rsid w:val="00F60F56"/>
    <w:rsid w:val="00F61834"/>
    <w:rsid w:val="00F61AA9"/>
    <w:rsid w:val="00F61EB0"/>
    <w:rsid w:val="00F6236C"/>
    <w:rsid w:val="00F6360F"/>
    <w:rsid w:val="00F6370D"/>
    <w:rsid w:val="00F6453F"/>
    <w:rsid w:val="00F64560"/>
    <w:rsid w:val="00F653CD"/>
    <w:rsid w:val="00F66703"/>
    <w:rsid w:val="00F67F0C"/>
    <w:rsid w:val="00F7007A"/>
    <w:rsid w:val="00F7087A"/>
    <w:rsid w:val="00F70EE2"/>
    <w:rsid w:val="00F712F5"/>
    <w:rsid w:val="00F71C50"/>
    <w:rsid w:val="00F727BA"/>
    <w:rsid w:val="00F72935"/>
    <w:rsid w:val="00F73F08"/>
    <w:rsid w:val="00F73F89"/>
    <w:rsid w:val="00F741BE"/>
    <w:rsid w:val="00F74296"/>
    <w:rsid w:val="00F74D71"/>
    <w:rsid w:val="00F75FAF"/>
    <w:rsid w:val="00F7753E"/>
    <w:rsid w:val="00F775B1"/>
    <w:rsid w:val="00F77827"/>
    <w:rsid w:val="00F77845"/>
    <w:rsid w:val="00F779B4"/>
    <w:rsid w:val="00F80680"/>
    <w:rsid w:val="00F808AC"/>
    <w:rsid w:val="00F80A94"/>
    <w:rsid w:val="00F80AD5"/>
    <w:rsid w:val="00F80FF3"/>
    <w:rsid w:val="00F8197B"/>
    <w:rsid w:val="00F81C90"/>
    <w:rsid w:val="00F8281E"/>
    <w:rsid w:val="00F82B2D"/>
    <w:rsid w:val="00F82E18"/>
    <w:rsid w:val="00F8322B"/>
    <w:rsid w:val="00F83909"/>
    <w:rsid w:val="00F83A15"/>
    <w:rsid w:val="00F83AA1"/>
    <w:rsid w:val="00F84979"/>
    <w:rsid w:val="00F84983"/>
    <w:rsid w:val="00F84BB9"/>
    <w:rsid w:val="00F85291"/>
    <w:rsid w:val="00F856C9"/>
    <w:rsid w:val="00F87EBC"/>
    <w:rsid w:val="00F901D3"/>
    <w:rsid w:val="00F9040C"/>
    <w:rsid w:val="00F91665"/>
    <w:rsid w:val="00F91861"/>
    <w:rsid w:val="00F91BFB"/>
    <w:rsid w:val="00F9263D"/>
    <w:rsid w:val="00F92F5C"/>
    <w:rsid w:val="00F9305E"/>
    <w:rsid w:val="00F935DF"/>
    <w:rsid w:val="00F936B3"/>
    <w:rsid w:val="00F9373B"/>
    <w:rsid w:val="00F94566"/>
    <w:rsid w:val="00F94AF5"/>
    <w:rsid w:val="00F95014"/>
    <w:rsid w:val="00F959F6"/>
    <w:rsid w:val="00F960C4"/>
    <w:rsid w:val="00F96984"/>
    <w:rsid w:val="00F96E8D"/>
    <w:rsid w:val="00F9767D"/>
    <w:rsid w:val="00F97C9B"/>
    <w:rsid w:val="00FA06D5"/>
    <w:rsid w:val="00FA11AA"/>
    <w:rsid w:val="00FA11ED"/>
    <w:rsid w:val="00FA1383"/>
    <w:rsid w:val="00FA1F62"/>
    <w:rsid w:val="00FA20D6"/>
    <w:rsid w:val="00FA2467"/>
    <w:rsid w:val="00FA2573"/>
    <w:rsid w:val="00FA26DA"/>
    <w:rsid w:val="00FA3B90"/>
    <w:rsid w:val="00FA49A8"/>
    <w:rsid w:val="00FA5741"/>
    <w:rsid w:val="00FA6173"/>
    <w:rsid w:val="00FA6627"/>
    <w:rsid w:val="00FA6B63"/>
    <w:rsid w:val="00FA705D"/>
    <w:rsid w:val="00FA746D"/>
    <w:rsid w:val="00FB0A8E"/>
    <w:rsid w:val="00FB0D2A"/>
    <w:rsid w:val="00FB0EAC"/>
    <w:rsid w:val="00FB119E"/>
    <w:rsid w:val="00FB1333"/>
    <w:rsid w:val="00FB1C9A"/>
    <w:rsid w:val="00FB1D19"/>
    <w:rsid w:val="00FB1F24"/>
    <w:rsid w:val="00FB286E"/>
    <w:rsid w:val="00FB32FB"/>
    <w:rsid w:val="00FB34D2"/>
    <w:rsid w:val="00FB43E9"/>
    <w:rsid w:val="00FB4EFC"/>
    <w:rsid w:val="00FB5A96"/>
    <w:rsid w:val="00FB5F1C"/>
    <w:rsid w:val="00FB5FD9"/>
    <w:rsid w:val="00FB6C3B"/>
    <w:rsid w:val="00FB7991"/>
    <w:rsid w:val="00FC00F7"/>
    <w:rsid w:val="00FC0134"/>
    <w:rsid w:val="00FC07CA"/>
    <w:rsid w:val="00FC07DA"/>
    <w:rsid w:val="00FC0A66"/>
    <w:rsid w:val="00FC10FD"/>
    <w:rsid w:val="00FC184E"/>
    <w:rsid w:val="00FC18A2"/>
    <w:rsid w:val="00FC2530"/>
    <w:rsid w:val="00FC2676"/>
    <w:rsid w:val="00FC2744"/>
    <w:rsid w:val="00FC2798"/>
    <w:rsid w:val="00FC2D5B"/>
    <w:rsid w:val="00FC3B2C"/>
    <w:rsid w:val="00FC3C88"/>
    <w:rsid w:val="00FC4754"/>
    <w:rsid w:val="00FC477B"/>
    <w:rsid w:val="00FC4881"/>
    <w:rsid w:val="00FC4E0B"/>
    <w:rsid w:val="00FC52DD"/>
    <w:rsid w:val="00FC53D0"/>
    <w:rsid w:val="00FC5ABF"/>
    <w:rsid w:val="00FC609D"/>
    <w:rsid w:val="00FC6D5A"/>
    <w:rsid w:val="00FC7180"/>
    <w:rsid w:val="00FC7D6A"/>
    <w:rsid w:val="00FD082E"/>
    <w:rsid w:val="00FD087D"/>
    <w:rsid w:val="00FD0CB6"/>
    <w:rsid w:val="00FD1717"/>
    <w:rsid w:val="00FD267F"/>
    <w:rsid w:val="00FD32E9"/>
    <w:rsid w:val="00FD330D"/>
    <w:rsid w:val="00FD38B3"/>
    <w:rsid w:val="00FD46B6"/>
    <w:rsid w:val="00FD475C"/>
    <w:rsid w:val="00FD4971"/>
    <w:rsid w:val="00FD5720"/>
    <w:rsid w:val="00FD5B43"/>
    <w:rsid w:val="00FD5E1D"/>
    <w:rsid w:val="00FD6056"/>
    <w:rsid w:val="00FD611A"/>
    <w:rsid w:val="00FD6458"/>
    <w:rsid w:val="00FD68F4"/>
    <w:rsid w:val="00FD7A33"/>
    <w:rsid w:val="00FD7ACB"/>
    <w:rsid w:val="00FD7C49"/>
    <w:rsid w:val="00FD7D7E"/>
    <w:rsid w:val="00FD7FE2"/>
    <w:rsid w:val="00FD7FF3"/>
    <w:rsid w:val="00FE0083"/>
    <w:rsid w:val="00FE0A48"/>
    <w:rsid w:val="00FE0B50"/>
    <w:rsid w:val="00FE1A54"/>
    <w:rsid w:val="00FE3796"/>
    <w:rsid w:val="00FE47B4"/>
    <w:rsid w:val="00FE4C33"/>
    <w:rsid w:val="00FE5963"/>
    <w:rsid w:val="00FE623D"/>
    <w:rsid w:val="00FE654D"/>
    <w:rsid w:val="00FE6CEC"/>
    <w:rsid w:val="00FF0001"/>
    <w:rsid w:val="00FF160E"/>
    <w:rsid w:val="00FF198E"/>
    <w:rsid w:val="00FF1B26"/>
    <w:rsid w:val="00FF1BCC"/>
    <w:rsid w:val="00FF2704"/>
    <w:rsid w:val="00FF2A8B"/>
    <w:rsid w:val="00FF2CA0"/>
    <w:rsid w:val="00FF315C"/>
    <w:rsid w:val="00FF3F46"/>
    <w:rsid w:val="00FF409B"/>
    <w:rsid w:val="00FF4260"/>
    <w:rsid w:val="00FF44F1"/>
    <w:rsid w:val="00FF5976"/>
    <w:rsid w:val="00FF5FDF"/>
    <w:rsid w:val="00FF61C0"/>
    <w:rsid w:val="00FF6BE4"/>
    <w:rsid w:val="00FF7A31"/>
    <w:rsid w:val="00FF7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0E9BE7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5" w:qFormat="1"/>
    <w:lsdException w:name="heading 2" w:semiHidden="1" w:uiPriority="6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1B4"/>
  </w:style>
  <w:style w:type="paragraph" w:styleId="Heading1">
    <w:name w:val="heading 1"/>
    <w:basedOn w:val="Normal"/>
    <w:link w:val="Heading1Ch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6"/>
    <w:unhideWhenUsed/>
    <w:qFormat/>
    <w:rsid w:val="00DC70E9"/>
    <w:pPr>
      <w:keepNext/>
      <w:keepLines/>
      <w:spacing w:before="120" w:after="120" w:line="240" w:lineRule="auto"/>
      <w:outlineLvl w:val="1"/>
    </w:pPr>
    <w:rPr>
      <w:rFonts w:asciiTheme="majorHAnsi" w:eastAsiaTheme="majorEastAsia" w:hAnsiTheme="majorHAnsi" w:cstheme="majorBidi"/>
      <w:b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B61F85"/>
    <w:pPr>
      <w:numPr>
        <w:numId w:val="1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6"/>
    <w:rsid w:val="00DC70E9"/>
    <w:rPr>
      <w:rFonts w:asciiTheme="majorHAnsi" w:eastAsiaTheme="majorEastAsia" w:hAnsiTheme="majorHAnsi" w:cstheme="majorBidi"/>
      <w:b/>
      <w:color w:val="1F4E79" w:themeColor="accent1" w:themeShade="80"/>
      <w:sz w:val="26"/>
      <w:szCs w:val="26"/>
    </w:rPr>
  </w:style>
  <w:style w:type="paragraph" w:styleId="ListBullet">
    <w:name w:val="List Bullet"/>
    <w:basedOn w:val="Normal"/>
    <w:uiPriority w:val="11"/>
    <w:qFormat/>
    <w:rsid w:val="00B61F85"/>
    <w:pPr>
      <w:numPr>
        <w:numId w:val="2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8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6B0B82"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B53817"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unhideWhenUsed/>
    <w:qFormat/>
    <w:rsid w:val="007D63DE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customStyle="1" w:styleId="DateChar">
    <w:name w:val="Date Char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6"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94254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10"/>
      </w:numPr>
      <w:contextualSpacing/>
    </w:pPr>
  </w:style>
  <w:style w:type="paragraph" w:styleId="ListParagraph">
    <w:name w:val="List Paragraph"/>
    <w:basedOn w:val="Normal"/>
    <w:link w:val="ListParagraphChar"/>
    <w:uiPriority w:val="34"/>
    <w:unhideWhenUsed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paragraph" w:customStyle="1" w:styleId="unordered">
    <w:name w:val="unordered"/>
    <w:basedOn w:val="Normal"/>
    <w:rsid w:val="00441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character" w:styleId="UnresolvedMention">
    <w:name w:val="Unresolved Mention"/>
    <w:basedOn w:val="DefaultParagraphFont"/>
    <w:uiPriority w:val="99"/>
    <w:semiHidden/>
    <w:unhideWhenUsed/>
    <w:rsid w:val="00E47A61"/>
    <w:rPr>
      <w:color w:val="605E5C"/>
      <w:shd w:val="clear" w:color="auto" w:fill="E1DFDD"/>
    </w:rPr>
  </w:style>
  <w:style w:type="character" w:customStyle="1" w:styleId="harvard-citation">
    <w:name w:val="harvard-citation"/>
    <w:basedOn w:val="DefaultParagraphFont"/>
    <w:rsid w:val="00F02D8C"/>
  </w:style>
  <w:style w:type="character" w:customStyle="1" w:styleId="hljs-string">
    <w:name w:val="hljs-string"/>
    <w:basedOn w:val="DefaultParagraphFont"/>
    <w:rsid w:val="002659B4"/>
  </w:style>
  <w:style w:type="paragraph" w:customStyle="1" w:styleId="Default">
    <w:name w:val="Default"/>
    <w:rsid w:val="00823F3A"/>
    <w:pPr>
      <w:autoSpaceDE w:val="0"/>
      <w:autoSpaceDN w:val="0"/>
      <w:adjustRightInd w:val="0"/>
      <w:spacing w:before="0" w:line="240" w:lineRule="auto"/>
    </w:pPr>
    <w:rPr>
      <w:rFonts w:ascii="Segoe" w:hAnsi="Segoe" w:cs="Segoe"/>
      <w:color w:val="000000"/>
      <w:sz w:val="24"/>
      <w:szCs w:val="24"/>
      <w:lang w:val="pl-PL"/>
    </w:rPr>
  </w:style>
  <w:style w:type="paragraph" w:customStyle="1" w:styleId="Zawartotabeli">
    <w:name w:val="Zawartość tabeli"/>
    <w:basedOn w:val="Normal"/>
    <w:rsid w:val="009F321D"/>
    <w:pPr>
      <w:widowControl w:val="0"/>
      <w:suppressLineNumbers/>
      <w:suppressAutoHyphens/>
      <w:spacing w:before="0" w:line="240" w:lineRule="auto"/>
    </w:pPr>
    <w:rPr>
      <w:rFonts w:ascii="Times New Roman" w:eastAsia="Lucida Sans Unicode" w:hAnsi="Times New Roman" w:cs="Times New Roman"/>
      <w:sz w:val="24"/>
      <w:szCs w:val="24"/>
      <w:lang w:val="pl-PL" w:eastAsia="pl-PL"/>
    </w:rPr>
  </w:style>
  <w:style w:type="character" w:customStyle="1" w:styleId="hljs-pscommand">
    <w:name w:val="hljs-pscommand"/>
    <w:basedOn w:val="DefaultParagraphFont"/>
    <w:rsid w:val="007C7358"/>
  </w:style>
  <w:style w:type="paragraph" w:customStyle="1" w:styleId="Uwaga">
    <w:name w:val="Uwaga"/>
    <w:basedOn w:val="Normal"/>
    <w:link w:val="UwagaChar"/>
    <w:qFormat/>
    <w:rsid w:val="0025776B"/>
    <w:pPr>
      <w:spacing w:before="240" w:line="240" w:lineRule="auto"/>
    </w:pPr>
    <w:rPr>
      <w:color w:val="70AD47" w:themeColor="accent6"/>
      <w:sz w:val="20"/>
      <w:szCs w:val="24"/>
      <w:lang w:val="pl-PL"/>
    </w:rPr>
  </w:style>
  <w:style w:type="paragraph" w:customStyle="1" w:styleId="Alternatywny">
    <w:name w:val="Alternatywny"/>
    <w:link w:val="AlternatywnyChar"/>
    <w:qFormat/>
    <w:rsid w:val="00DF1583"/>
    <w:pPr>
      <w:spacing w:before="120" w:line="240" w:lineRule="auto"/>
    </w:pPr>
    <w:rPr>
      <w:color w:val="A5A5A5" w:themeColor="accent3"/>
      <w:sz w:val="24"/>
      <w:szCs w:val="24"/>
      <w:lang w:val="pl-PL"/>
    </w:rPr>
  </w:style>
  <w:style w:type="character" w:customStyle="1" w:styleId="UwagaChar">
    <w:name w:val="Uwaga Char"/>
    <w:basedOn w:val="DefaultParagraphFont"/>
    <w:link w:val="Uwaga"/>
    <w:rsid w:val="0025776B"/>
    <w:rPr>
      <w:color w:val="70AD47" w:themeColor="accent6"/>
      <w:sz w:val="20"/>
      <w:szCs w:val="24"/>
      <w:lang w:val="pl-PL"/>
    </w:rPr>
  </w:style>
  <w:style w:type="paragraph" w:customStyle="1" w:styleId="Notuj">
    <w:name w:val="Notuj"/>
    <w:basedOn w:val="ListParagraph"/>
    <w:link w:val="NotujChar"/>
    <w:qFormat/>
    <w:rsid w:val="00092905"/>
    <w:pPr>
      <w:spacing w:before="120" w:line="240" w:lineRule="auto"/>
      <w:ind w:left="0"/>
      <w:contextualSpacing w:val="0"/>
    </w:pPr>
    <w:rPr>
      <w:color w:val="2B579A" w:themeColor="accent5"/>
      <w:sz w:val="24"/>
      <w:szCs w:val="24"/>
      <w:lang w:val="pl-P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85B9A"/>
  </w:style>
  <w:style w:type="character" w:customStyle="1" w:styleId="AlternatywnyChar">
    <w:name w:val="Alternatywny Char"/>
    <w:basedOn w:val="ListParagraphChar"/>
    <w:link w:val="Alternatywny"/>
    <w:rsid w:val="00DF1583"/>
    <w:rPr>
      <w:color w:val="A5A5A5" w:themeColor="accent3"/>
      <w:sz w:val="24"/>
      <w:szCs w:val="24"/>
      <w:lang w:val="pl-PL"/>
    </w:rPr>
  </w:style>
  <w:style w:type="character" w:customStyle="1" w:styleId="NotujChar">
    <w:name w:val="Notuj Char"/>
    <w:basedOn w:val="ListParagraphChar"/>
    <w:link w:val="Notuj"/>
    <w:rsid w:val="00092905"/>
    <w:rPr>
      <w:color w:val="2B579A" w:themeColor="accent5"/>
      <w:sz w:val="24"/>
      <w:szCs w:val="24"/>
      <w:lang w:val="pl-PL"/>
    </w:rPr>
  </w:style>
  <w:style w:type="paragraph" w:customStyle="1" w:styleId="Wyroznione">
    <w:name w:val="Wyroznione"/>
    <w:basedOn w:val="Normal"/>
    <w:link w:val="WyroznioneChar"/>
    <w:qFormat/>
    <w:rsid w:val="00A12D3A"/>
    <w:rPr>
      <w:b/>
      <w:color w:val="FF0000" w:themeColor="accent2"/>
      <w:sz w:val="24"/>
    </w:rPr>
  </w:style>
  <w:style w:type="paragraph" w:customStyle="1" w:styleId="Kod">
    <w:name w:val="Kod"/>
    <w:basedOn w:val="Normal"/>
    <w:link w:val="KodChar"/>
    <w:qFormat/>
    <w:rsid w:val="00A12D3A"/>
    <w:pPr>
      <w:spacing w:before="0" w:line="240" w:lineRule="auto"/>
      <w:ind w:left="720"/>
    </w:pPr>
    <w:rPr>
      <w:rFonts w:ascii="Cascadia Mono Light" w:hAnsi="Cascadia Mono Light" w:cs="Cascadia Mono Light"/>
      <w:color w:val="204173" w:themeColor="accent5" w:themeShade="BF"/>
      <w:sz w:val="20"/>
    </w:rPr>
  </w:style>
  <w:style w:type="character" w:customStyle="1" w:styleId="WyroznioneChar">
    <w:name w:val="Wyroznione Char"/>
    <w:basedOn w:val="DefaultParagraphFont"/>
    <w:link w:val="Wyroznione"/>
    <w:rsid w:val="00A12D3A"/>
    <w:rPr>
      <w:b/>
      <w:color w:val="FF0000" w:themeColor="accent2"/>
      <w:sz w:val="24"/>
    </w:rPr>
  </w:style>
  <w:style w:type="character" w:customStyle="1" w:styleId="KodChar">
    <w:name w:val="Kod Char"/>
    <w:basedOn w:val="DefaultParagraphFont"/>
    <w:link w:val="Kod"/>
    <w:rsid w:val="00A12D3A"/>
    <w:rPr>
      <w:rFonts w:ascii="Cascadia Mono Light" w:hAnsi="Cascadia Mono Light" w:cs="Cascadia Mono Light"/>
      <w:color w:val="204173" w:themeColor="accent5" w:themeShade="BF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523979">
          <w:marLeft w:val="112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20480">
          <w:marLeft w:val="112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9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6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0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0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6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09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309004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56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46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28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66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023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6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07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73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16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850627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03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1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43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10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963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7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9754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56205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48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1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4680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657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6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747710">
          <w:marLeft w:val="56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332814">
          <w:marLeft w:val="56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73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6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8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70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94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863900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42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66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1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02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90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44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webSettings" Target="webSettings.xml"/><Relationship Id="rId51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strzeb\AppData\Roaming\Microsoft\Templates\Welcome%20to%20Word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DDA0723-1FFB-4583-B16D-58E1AF1EE36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F0F5CC-BEDC-4A29-93D8-84A7152760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9FE982-DDF9-4F2B-80C6-E4D44711D04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CF6AFD9-3CE3-4EEA-B705-82EE1111B48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Welcome to Word.dotx</Template>
  <TotalTime>0</TotalTime>
  <Pages>14</Pages>
  <Words>899</Words>
  <Characters>5395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2026-04-08T20:23:00Z</dcterms:created>
  <dcterms:modified xsi:type="dcterms:W3CDTF">2026-04-08T21:38:00Z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